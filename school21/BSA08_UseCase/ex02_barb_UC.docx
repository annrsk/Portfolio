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A5F" w14:textId="77777777" w:rsidR="00915EA6" w:rsidRPr="00A8568B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2</w:t>
      </w:r>
    </w:p>
    <w:p w14:paraId="628C6AD2" w14:textId="77777777" w:rsidR="00915EA6" w:rsidRPr="00A8568B" w:rsidRDefault="00915EA6" w:rsidP="00915EA6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Запись на услугу</w:t>
      </w:r>
    </w:p>
    <w:p w14:paraId="3FEAF21A" w14:textId="77777777" w:rsidR="00915EA6" w:rsidRPr="006E316A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335693EE" w14:textId="77777777" w:rsidR="00915EA6" w:rsidRPr="00AF11C8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Выбор даты и времени, мастера, услуги, получение консультации менеджера при необходимости</w:t>
      </w:r>
    </w:p>
    <w:p w14:paraId="1B75EC0D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Цель пользователя</w:t>
      </w:r>
    </w:p>
    <w:p w14:paraId="15ED795B" w14:textId="77777777" w:rsidR="00915EA6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5255483D" w14:textId="77777777" w:rsidR="00915EA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Клиент – быстро и просто записаться на интересующую услугу в удобное время</w:t>
      </w:r>
    </w:p>
    <w:p w14:paraId="2CC11E22" w14:textId="77777777" w:rsidR="00915EA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проконсультировать клиента по услугам при необходимости</w:t>
      </w:r>
    </w:p>
    <w:p w14:paraId="07ADCD41" w14:textId="77777777" w:rsidR="00915EA6" w:rsidRPr="00140F8F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Онлайн-система – получить данные клиента для записи</w:t>
      </w:r>
    </w:p>
    <w:p w14:paraId="31A7F45B" w14:textId="77777777" w:rsidR="00915EA6" w:rsidRPr="00F7224F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Выбрать мастера, услугу, дату и время</w:t>
      </w:r>
    </w:p>
    <w:p w14:paraId="13561450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В систему внесены работающие мастера, список услуг, которые они предоставляют, настроено их расписание. Клиент заходит на сайт онлайн-записи с намерением записаться</w:t>
      </w:r>
    </w:p>
    <w:p w14:paraId="6855FEF3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Клиент зашел на сайт онлайн-записи</w:t>
      </w:r>
    </w:p>
    <w:p w14:paraId="4622B1D4" w14:textId="77777777" w:rsidR="00915EA6" w:rsidRPr="009C0B5F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3C0CEE07" w14:textId="77777777" w:rsidR="00915EA6" w:rsidRPr="000F52DE" w:rsidRDefault="00915EA6" w:rsidP="00915EA6">
      <w:pPr>
        <w:ind w:left="708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записи</w:t>
      </w:r>
    </w:p>
    <w:p w14:paraId="57145E7B" w14:textId="77777777" w:rsidR="00915EA6" w:rsidRPr="001872B1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клиент записался на услугу и подтвердил свою запись</w:t>
      </w:r>
    </w:p>
    <w:p w14:paraId="0E5F4F68" w14:textId="77777777" w:rsidR="00AF11C8" w:rsidRPr="00B40094" w:rsidRDefault="00AF11C8">
      <w:pPr>
        <w:rPr>
          <w:rFonts w:ascii="Times New Roman" w:hAnsi="Times New Roman" w:cs="Times New Roman"/>
          <w:b/>
          <w:bCs/>
        </w:rPr>
      </w:pPr>
      <w:r w:rsidRPr="00B40094">
        <w:rPr>
          <w:rFonts w:ascii="Times New Roman" w:hAnsi="Times New Roman" w:cs="Times New Roman"/>
          <w:b/>
          <w:bCs/>
        </w:rPr>
        <w:br w:type="page"/>
      </w:r>
    </w:p>
    <w:p w14:paraId="62FBBD22" w14:textId="77777777" w:rsidR="00915EA6" w:rsidRPr="00A8568B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3</w:t>
      </w:r>
      <w:r w:rsidRPr="00AF11C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include</w:t>
      </w:r>
      <w:r>
        <w:rPr>
          <w:rFonts w:ascii="Times New Roman" w:hAnsi="Times New Roman" w:cs="Times New Roman"/>
          <w:b/>
          <w:bCs/>
        </w:rPr>
        <w:t>)</w:t>
      </w:r>
    </w:p>
    <w:p w14:paraId="6E939E69" w14:textId="77777777" w:rsidR="00915EA6" w:rsidRPr="00AF11C8" w:rsidRDefault="00915EA6" w:rsidP="00915EA6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Выбор услуги</w:t>
      </w:r>
    </w:p>
    <w:p w14:paraId="303112EA" w14:textId="77777777" w:rsidR="00915EA6" w:rsidRPr="006E316A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65AF5CB8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Выбор необходимой услуги из общего списка предоставляемых барбершопом услуг</w:t>
      </w:r>
    </w:p>
    <w:p w14:paraId="1384E426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Подфункция</w:t>
      </w:r>
    </w:p>
    <w:p w14:paraId="6C314F75" w14:textId="77777777" w:rsidR="00915EA6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3AC22A8C" w14:textId="77777777" w:rsidR="00915EA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Клиент – запись на конкретно интересующую услугу</w:t>
      </w:r>
    </w:p>
    <w:p w14:paraId="45E71E0B" w14:textId="77777777" w:rsidR="00915EA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Онлайн-система – получить данные об услуге, на которую хочет записаться клиент, для отображения мастеров, предоставляющих данную услугу </w:t>
      </w:r>
    </w:p>
    <w:p w14:paraId="4E785606" w14:textId="77777777" w:rsidR="00915EA6" w:rsidRPr="00B40094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получение заявки на консультацию, если необходимо клиенту</w:t>
      </w:r>
    </w:p>
    <w:p w14:paraId="79890FB3" w14:textId="77777777" w:rsidR="00915EA6" w:rsidRPr="00F7224F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Выбор необходимой услуги</w:t>
      </w:r>
    </w:p>
    <w:p w14:paraId="1A2C38F8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В систему внесены все предоставляемые барбершопом услуги, мастера распределены по профилям(парикмахеры, косметологи)</w:t>
      </w:r>
    </w:p>
    <w:p w14:paraId="2D924DFF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Клиент нажал кнопку «записаться»</w:t>
      </w:r>
    </w:p>
    <w:p w14:paraId="60C7098D" w14:textId="77777777" w:rsidR="00915EA6" w:rsidRPr="009C0B5F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4EC63EDD" w14:textId="77777777" w:rsidR="00915EA6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просмотра списка услуг</w:t>
      </w:r>
    </w:p>
    <w:p w14:paraId="2666798E" w14:textId="77777777" w:rsidR="00915EA6" w:rsidRDefault="00915EA6" w:rsidP="00915EA6">
      <w:pPr>
        <w:ind w:left="708"/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Pr="00754D58">
        <w:rPr>
          <w:rFonts w:ascii="Times New Roman" w:hAnsi="Times New Roman" w:cs="Times New Roman"/>
        </w:rPr>
        <w:t>Услуга выбрана, и ее идентификатор передан в основной поток UC-2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для перехода к следующему этапу записи</w:t>
      </w:r>
      <w:r w:rsidRPr="004E065D">
        <w:rPr>
          <w:rFonts w:ascii="Times New Roman" w:hAnsi="Times New Roman" w:cs="Times New Roman"/>
          <w:b/>
          <w:bCs/>
        </w:rPr>
        <w:t xml:space="preserve"> </w:t>
      </w:r>
    </w:p>
    <w:p w14:paraId="3BE68441" w14:textId="08A953AD" w:rsidR="00AF11C8" w:rsidRPr="004E065D" w:rsidRDefault="00AF11C8" w:rsidP="00754D58">
      <w:pPr>
        <w:ind w:left="708"/>
        <w:rPr>
          <w:rFonts w:ascii="Times New Roman" w:hAnsi="Times New Roman" w:cs="Times New Roman"/>
          <w:b/>
          <w:bCs/>
        </w:rPr>
      </w:pPr>
      <w:r w:rsidRPr="004E065D">
        <w:rPr>
          <w:rFonts w:ascii="Times New Roman" w:hAnsi="Times New Roman" w:cs="Times New Roman"/>
          <w:b/>
          <w:bCs/>
        </w:rPr>
        <w:br w:type="page"/>
      </w:r>
    </w:p>
    <w:p w14:paraId="703F68F6" w14:textId="77777777" w:rsidR="00915EA6" w:rsidRPr="00B40094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4</w:t>
      </w:r>
      <w:r w:rsidRPr="00B40094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  <w:lang w:val="en-US"/>
        </w:rPr>
        <w:t>include</w:t>
      </w:r>
      <w:r>
        <w:rPr>
          <w:rFonts w:ascii="Times New Roman" w:hAnsi="Times New Roman" w:cs="Times New Roman"/>
          <w:b/>
          <w:bCs/>
        </w:rPr>
        <w:t>)</w:t>
      </w:r>
    </w:p>
    <w:p w14:paraId="4BAA8D4B" w14:textId="77777777" w:rsidR="00915EA6" w:rsidRPr="004E065D" w:rsidRDefault="00915EA6" w:rsidP="00915EA6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Выбор </w:t>
      </w:r>
      <w:r w:rsidRPr="00DF643D">
        <w:rPr>
          <w:rFonts w:ascii="Times New Roman" w:hAnsi="Times New Roman" w:cs="Times New Roman"/>
          <w:b/>
          <w:bCs/>
        </w:rPr>
        <w:t>м</w:t>
      </w:r>
      <w:r>
        <w:rPr>
          <w:rFonts w:ascii="Times New Roman" w:hAnsi="Times New Roman" w:cs="Times New Roman"/>
          <w:b/>
          <w:bCs/>
        </w:rPr>
        <w:t>астера</w:t>
      </w:r>
    </w:p>
    <w:p w14:paraId="68FB4DAF" w14:textId="77777777" w:rsidR="00915EA6" w:rsidRPr="006E316A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0BE031CE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Выбор мастера, оказывающего интересующую услугу, из списка мастеров барбершопа </w:t>
      </w:r>
    </w:p>
    <w:p w14:paraId="32E36FA6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Подфункция</w:t>
      </w:r>
    </w:p>
    <w:p w14:paraId="5A3EF58A" w14:textId="77777777" w:rsidR="00915EA6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3C5E9EDA" w14:textId="77777777" w:rsidR="00915EA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Клиент – просмотреть доступных для записи мастеров и выбрать, отвечающего необходимым критериям</w:t>
      </w:r>
    </w:p>
    <w:p w14:paraId="1500E45E" w14:textId="77777777" w:rsidR="00915EA6" w:rsidRPr="00182ABE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Онлайн-система – получить данные о мастере, к которому хочет записаться клиент для отображения доступных временных слотов</w:t>
      </w:r>
    </w:p>
    <w:p w14:paraId="5E45B573" w14:textId="77777777" w:rsidR="00915EA6" w:rsidRPr="00F7224F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Выбор понравившегося мастера</w:t>
      </w:r>
    </w:p>
    <w:p w14:paraId="334EEBAC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Внесена информация об опыте работы мастеров, есть отзывы предыдущих клиентов о мастерах. Клиент завершил предыдущий этап записи, где выбрал услугу</w:t>
      </w:r>
    </w:p>
    <w:p w14:paraId="75B3F8BA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Завершение этапа записи «выбор услуги»</w:t>
      </w:r>
    </w:p>
    <w:p w14:paraId="1459F035" w14:textId="77777777" w:rsidR="00915EA6" w:rsidRPr="009C0B5F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5960E5AA" w14:textId="77777777" w:rsidR="00915EA6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списка мастеров</w:t>
      </w:r>
    </w:p>
    <w:p w14:paraId="75577E60" w14:textId="77777777" w:rsidR="00915EA6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Клиент выбрал мастера </w:t>
      </w:r>
      <w:r w:rsidRPr="00754D58">
        <w:rPr>
          <w:rFonts w:ascii="Times New Roman" w:hAnsi="Times New Roman" w:cs="Times New Roman"/>
        </w:rPr>
        <w:t>и е</w:t>
      </w:r>
      <w:r>
        <w:rPr>
          <w:rFonts w:ascii="Times New Roman" w:hAnsi="Times New Roman" w:cs="Times New Roman"/>
        </w:rPr>
        <w:t>го</w:t>
      </w:r>
      <w:r w:rsidRPr="00754D58">
        <w:rPr>
          <w:rFonts w:ascii="Times New Roman" w:hAnsi="Times New Roman" w:cs="Times New Roman"/>
        </w:rPr>
        <w:t xml:space="preserve"> идентификатор передан в основной поток UC-2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для перехода к следующему этапу записи</w:t>
      </w:r>
    </w:p>
    <w:p w14:paraId="07EF0CF3" w14:textId="51D840EB" w:rsidR="00AF11C8" w:rsidRPr="00182ABE" w:rsidRDefault="00AF11C8" w:rsidP="00754D58">
      <w:pPr>
        <w:ind w:left="708"/>
        <w:rPr>
          <w:rFonts w:ascii="Times New Roman" w:hAnsi="Times New Roman" w:cs="Times New Roman"/>
          <w:b/>
          <w:bCs/>
        </w:rPr>
      </w:pPr>
      <w:r w:rsidRPr="00182ABE">
        <w:rPr>
          <w:rFonts w:ascii="Times New Roman" w:hAnsi="Times New Roman" w:cs="Times New Roman"/>
          <w:b/>
          <w:bCs/>
        </w:rPr>
        <w:br w:type="page"/>
      </w:r>
    </w:p>
    <w:p w14:paraId="284D1445" w14:textId="77777777" w:rsidR="00915EA6" w:rsidRPr="00AF11C8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5</w:t>
      </w:r>
      <w:r w:rsidRPr="00AF11C8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  <w:lang w:val="en-US"/>
        </w:rPr>
        <w:t>include</w:t>
      </w:r>
      <w:r>
        <w:rPr>
          <w:rFonts w:ascii="Times New Roman" w:hAnsi="Times New Roman" w:cs="Times New Roman"/>
          <w:b/>
          <w:bCs/>
        </w:rPr>
        <w:t>)</w:t>
      </w:r>
    </w:p>
    <w:p w14:paraId="300F7043" w14:textId="77777777" w:rsidR="00915EA6" w:rsidRPr="00A8568B" w:rsidRDefault="00915EA6" w:rsidP="00915EA6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Выбор даты и времени</w:t>
      </w:r>
    </w:p>
    <w:p w14:paraId="5B5281F8" w14:textId="77777777" w:rsidR="00915EA6" w:rsidRPr="006E316A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0750F9D0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Выбор удобной даты и времени</w:t>
      </w:r>
    </w:p>
    <w:p w14:paraId="488C578F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Подфункция</w:t>
      </w:r>
    </w:p>
    <w:p w14:paraId="4B07EF3A" w14:textId="77777777" w:rsidR="00915EA6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0A715B97" w14:textId="77777777" w:rsidR="00915EA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Клиент – просмотреть доступные для записи временные слоты и выбрать подходящий </w:t>
      </w:r>
    </w:p>
    <w:p w14:paraId="39D36954" w14:textId="77777777" w:rsidR="00915EA6" w:rsidRPr="009C4DE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Онлайн-система – получить данные о дате и времени записи для отображения в общем расписании </w:t>
      </w:r>
    </w:p>
    <w:p w14:paraId="7E7C7B34" w14:textId="77777777" w:rsidR="00915EA6" w:rsidRPr="00F7224F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Выбрать подходящие дату и время из доступных для записи временных слотов</w:t>
      </w:r>
    </w:p>
    <w:p w14:paraId="088F62DE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Выбран мастер и услуга, система корректно отражает доступные для записи временные слоты, опираясь на продолжительность выбранной клиентом услуги</w:t>
      </w:r>
    </w:p>
    <w:p w14:paraId="7FD0A48E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Завершение этапа записи «выбор мастера»</w:t>
      </w:r>
    </w:p>
    <w:p w14:paraId="0245C77D" w14:textId="77777777" w:rsidR="00915EA6" w:rsidRPr="009C0B5F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4A02A91A" w14:textId="77777777" w:rsidR="00915EA6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просмотра временных слотов</w:t>
      </w:r>
    </w:p>
    <w:p w14:paraId="631E281B" w14:textId="77777777" w:rsidR="00915EA6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Клиент выбрал дату и время записи и завершил основное оформление записи</w:t>
      </w:r>
    </w:p>
    <w:p w14:paraId="5F4712A5" w14:textId="77777777" w:rsidR="00AF11C8" w:rsidRPr="009C4DE6" w:rsidRDefault="00AF11C8">
      <w:pPr>
        <w:rPr>
          <w:rFonts w:ascii="Times New Roman" w:hAnsi="Times New Roman" w:cs="Times New Roman"/>
          <w:b/>
          <w:bCs/>
        </w:rPr>
      </w:pPr>
      <w:r w:rsidRPr="009C4DE6">
        <w:rPr>
          <w:rFonts w:ascii="Times New Roman" w:hAnsi="Times New Roman" w:cs="Times New Roman"/>
          <w:b/>
          <w:bCs/>
        </w:rPr>
        <w:br w:type="page"/>
      </w:r>
    </w:p>
    <w:p w14:paraId="549F0F02" w14:textId="77777777" w:rsidR="00915EA6" w:rsidRPr="00AF11C8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6 </w:t>
      </w:r>
      <w:r w:rsidRPr="00AF11C8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  <w:lang w:val="en-US"/>
        </w:rPr>
        <w:t>extend</w:t>
      </w:r>
      <w:r>
        <w:rPr>
          <w:rFonts w:ascii="Times New Roman" w:hAnsi="Times New Roman" w:cs="Times New Roman"/>
          <w:b/>
          <w:bCs/>
        </w:rPr>
        <w:t>)</w:t>
      </w:r>
    </w:p>
    <w:p w14:paraId="750F979D" w14:textId="77777777" w:rsidR="00915EA6" w:rsidRPr="00A8568B" w:rsidRDefault="00915EA6" w:rsidP="00915EA6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Фильтрация мастеров по рейтингу</w:t>
      </w:r>
    </w:p>
    <w:p w14:paraId="723864B5" w14:textId="77777777" w:rsidR="00915EA6" w:rsidRPr="006E316A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Клиент</w:t>
      </w:r>
    </w:p>
    <w:p w14:paraId="787C6B90" w14:textId="77777777" w:rsidR="00915EA6" w:rsidRPr="00DF643D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Расширение </w:t>
      </w:r>
      <w:r>
        <w:rPr>
          <w:rFonts w:ascii="Times New Roman" w:hAnsi="Times New Roman" w:cs="Times New Roman"/>
          <w:lang w:val="en-US"/>
        </w:rPr>
        <w:t>UC</w:t>
      </w:r>
      <w:r w:rsidRPr="00DF643D">
        <w:rPr>
          <w:rFonts w:ascii="Times New Roman" w:hAnsi="Times New Roman" w:cs="Times New Roman"/>
        </w:rPr>
        <w:t xml:space="preserve">-4 </w:t>
      </w:r>
      <w:r>
        <w:rPr>
          <w:rFonts w:ascii="Times New Roman" w:hAnsi="Times New Roman" w:cs="Times New Roman"/>
        </w:rPr>
        <w:t>«Выбор мастера»,  отображение списка доступных мастеров в порядке убывания их рейтинга</w:t>
      </w:r>
    </w:p>
    <w:p w14:paraId="58375E3C" w14:textId="77777777" w:rsidR="00915EA6" w:rsidRPr="00B72F7D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Вспомогательный</w:t>
      </w:r>
    </w:p>
    <w:p w14:paraId="5F27056D" w14:textId="77777777" w:rsidR="00915EA6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77081A6F" w14:textId="77777777" w:rsidR="00915EA6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Клиент – увидеть список мастеров, отсортированный по их рейтингу, чтобы записаться к проверенному мастеру</w:t>
      </w:r>
    </w:p>
    <w:p w14:paraId="0CEB0D7D" w14:textId="77777777" w:rsidR="00915EA6" w:rsidRPr="00DF643D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Онлайн-система – отобразить отсортированный список мастеров </w:t>
      </w:r>
    </w:p>
    <w:p w14:paraId="30711CF3" w14:textId="77777777" w:rsidR="00915EA6" w:rsidRPr="00F7224F" w:rsidRDefault="00915EA6" w:rsidP="00915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Облегчить выбор мастера путем упорядочивания мастеров по убыванию их рейтинга</w:t>
      </w:r>
    </w:p>
    <w:p w14:paraId="7E705404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Система отражает в профиле мастера его рейтинг, основанный на отзывах его предыдущих клиентов. Рейтинг считается по среднему арифметическому. Если у мастера меньше пяти отзывов, то система помечает его отметкой «новый». Клиент выбрал услугу, на которую хочет записаться, и перешел на этап записи «выбрать мастера» (активен </w:t>
      </w:r>
      <w:r>
        <w:rPr>
          <w:rFonts w:ascii="Times New Roman" w:hAnsi="Times New Roman" w:cs="Times New Roman"/>
          <w:lang w:val="en-US"/>
        </w:rPr>
        <w:t>UC</w:t>
      </w:r>
      <w:r w:rsidRPr="00B72F7D">
        <w:rPr>
          <w:rFonts w:ascii="Times New Roman" w:hAnsi="Times New Roman" w:cs="Times New Roman"/>
        </w:rPr>
        <w:t>-4</w:t>
      </w:r>
      <w:r>
        <w:rPr>
          <w:rFonts w:ascii="Times New Roman" w:hAnsi="Times New Roman" w:cs="Times New Roman"/>
        </w:rPr>
        <w:t>)</w:t>
      </w:r>
    </w:p>
    <w:p w14:paraId="36541112" w14:textId="77777777" w:rsidR="00915EA6" w:rsidRDefault="00915EA6" w:rsidP="00915EA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Клиент нажал кнопку фильтрации «по рейтингу» в интерфейсе выбора мастера</w:t>
      </w:r>
    </w:p>
    <w:p w14:paraId="521F9D81" w14:textId="77777777" w:rsidR="00915EA6" w:rsidRPr="009C0B5F" w:rsidRDefault="00915EA6" w:rsidP="00915EA6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21EA4006" w14:textId="77777777" w:rsidR="00915EA6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фильтрации</w:t>
      </w:r>
    </w:p>
    <w:p w14:paraId="32A6D7B5" w14:textId="77777777" w:rsidR="00915EA6" w:rsidRDefault="00915EA6" w:rsidP="00915EA6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Система отобразила отсортированный по рейтингу список мастеров, клиент продолжает выбор мастера в рамках </w:t>
      </w:r>
      <w:r>
        <w:rPr>
          <w:rFonts w:ascii="Times New Roman" w:hAnsi="Times New Roman" w:cs="Times New Roman"/>
          <w:lang w:val="en-US"/>
        </w:rPr>
        <w:t>UC</w:t>
      </w:r>
      <w:r w:rsidRPr="00B72F7D">
        <w:rPr>
          <w:rFonts w:ascii="Times New Roman" w:hAnsi="Times New Roman" w:cs="Times New Roman"/>
        </w:rPr>
        <w:t>-4</w:t>
      </w:r>
    </w:p>
    <w:p w14:paraId="2A4F09D6" w14:textId="72B0A261" w:rsidR="00AF11C8" w:rsidRPr="001872B1" w:rsidRDefault="00AF11C8" w:rsidP="00AF11C8">
      <w:pPr>
        <w:ind w:left="708"/>
        <w:rPr>
          <w:rFonts w:ascii="Times New Roman" w:hAnsi="Times New Roman" w:cs="Times New Roman"/>
        </w:rPr>
      </w:pPr>
    </w:p>
    <w:p w14:paraId="353929FD" w14:textId="77777777" w:rsidR="00A8568B" w:rsidRPr="009D56D0" w:rsidRDefault="00A8568B" w:rsidP="00A8568B">
      <w:pPr>
        <w:rPr>
          <w:rFonts w:ascii="Times New Roman" w:hAnsi="Times New Roman" w:cs="Times New Roman"/>
        </w:rPr>
      </w:pPr>
    </w:p>
    <w:p w14:paraId="6D0CA12E" w14:textId="77777777" w:rsidR="001872B1" w:rsidRPr="009D56D0" w:rsidRDefault="001872B1" w:rsidP="001872B1">
      <w:pPr>
        <w:ind w:left="1068"/>
        <w:rPr>
          <w:rFonts w:ascii="Times New Roman" w:hAnsi="Times New Roman" w:cs="Times New Roman"/>
        </w:rPr>
      </w:pPr>
    </w:p>
    <w:p w14:paraId="18904C7D" w14:textId="77777777" w:rsidR="001872B1" w:rsidRPr="009D56D0" w:rsidRDefault="001872B1" w:rsidP="001872B1">
      <w:pPr>
        <w:ind w:left="1068"/>
        <w:rPr>
          <w:rFonts w:ascii="Times New Roman" w:hAnsi="Times New Roman" w:cs="Times New Roman"/>
        </w:rPr>
      </w:pPr>
    </w:p>
    <w:p w14:paraId="72D304BD" w14:textId="77777777" w:rsidR="001872B1" w:rsidRPr="009D56D0" w:rsidRDefault="001872B1" w:rsidP="001872B1">
      <w:pPr>
        <w:pStyle w:val="1"/>
        <w:ind w:left="432"/>
      </w:pPr>
    </w:p>
    <w:p w14:paraId="2469C2BE" w14:textId="77777777" w:rsidR="001872B1" w:rsidRPr="00476073" w:rsidRDefault="001872B1" w:rsidP="001872B1">
      <w:pPr>
        <w:ind w:firstLine="708"/>
        <w:rPr>
          <w:rFonts w:ascii="Times New Roman" w:hAnsi="Times New Roman" w:cs="Times New Roman"/>
        </w:rPr>
      </w:pPr>
    </w:p>
    <w:p w14:paraId="0860C513" w14:textId="77777777" w:rsidR="001872B1" w:rsidRPr="00823918" w:rsidRDefault="001872B1" w:rsidP="001872B1">
      <w:pPr>
        <w:ind w:left="1068"/>
        <w:rPr>
          <w:rFonts w:ascii="Times New Roman" w:hAnsi="Times New Roman" w:cs="Times New Roman"/>
        </w:rPr>
      </w:pPr>
    </w:p>
    <w:p w14:paraId="03751969" w14:textId="77777777" w:rsidR="00F50733" w:rsidRDefault="00F50733"/>
    <w:sectPr w:rsidR="00F50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3AC"/>
    <w:multiLevelType w:val="multilevel"/>
    <w:tmpl w:val="04190025"/>
    <w:styleLink w:val="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3807ED0"/>
    <w:multiLevelType w:val="hybridMultilevel"/>
    <w:tmpl w:val="8D129702"/>
    <w:lvl w:ilvl="0" w:tplc="B39E58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875868">
    <w:abstractNumId w:val="1"/>
  </w:num>
  <w:num w:numId="2" w16cid:durableId="76488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3D"/>
    <w:rsid w:val="000773E5"/>
    <w:rsid w:val="00140F8F"/>
    <w:rsid w:val="00182ABE"/>
    <w:rsid w:val="001872B1"/>
    <w:rsid w:val="004E065D"/>
    <w:rsid w:val="005428C9"/>
    <w:rsid w:val="00580B7A"/>
    <w:rsid w:val="005E4EEE"/>
    <w:rsid w:val="00642338"/>
    <w:rsid w:val="006461B0"/>
    <w:rsid w:val="00652807"/>
    <w:rsid w:val="00653969"/>
    <w:rsid w:val="006C33B7"/>
    <w:rsid w:val="006D09B0"/>
    <w:rsid w:val="00754D58"/>
    <w:rsid w:val="007A6CFE"/>
    <w:rsid w:val="00915EA6"/>
    <w:rsid w:val="009C4DE6"/>
    <w:rsid w:val="00A60690"/>
    <w:rsid w:val="00A851A9"/>
    <w:rsid w:val="00A8568B"/>
    <w:rsid w:val="00AF11C8"/>
    <w:rsid w:val="00B40094"/>
    <w:rsid w:val="00B45946"/>
    <w:rsid w:val="00B65DC5"/>
    <w:rsid w:val="00B72F7D"/>
    <w:rsid w:val="00B739EF"/>
    <w:rsid w:val="00BA1F2C"/>
    <w:rsid w:val="00C97BCB"/>
    <w:rsid w:val="00CD4D3F"/>
    <w:rsid w:val="00D90BFF"/>
    <w:rsid w:val="00DA3D16"/>
    <w:rsid w:val="00DF643D"/>
    <w:rsid w:val="00E23F0B"/>
    <w:rsid w:val="00E76F0D"/>
    <w:rsid w:val="00F50733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6BB69"/>
  <w15:chartTrackingRefBased/>
  <w15:docId w15:val="{6CF79B6E-F9F9-2348-A266-E78BE8CD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872B1"/>
  </w:style>
  <w:style w:type="paragraph" w:styleId="1">
    <w:name w:val="heading 1"/>
    <w:basedOn w:val="a0"/>
    <w:next w:val="a0"/>
    <w:link w:val="10"/>
    <w:uiPriority w:val="9"/>
    <w:qFormat/>
    <w:rsid w:val="0018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8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8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8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8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8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8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8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8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8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8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872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872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87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87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87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872B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8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8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8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8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8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872B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872B1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872B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8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872B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1872B1"/>
    <w:rPr>
      <w:b/>
      <w:bCs/>
      <w:smallCaps/>
      <w:color w:val="0F4761" w:themeColor="accent1" w:themeShade="BF"/>
      <w:spacing w:val="5"/>
    </w:rPr>
  </w:style>
  <w:style w:type="numbering" w:customStyle="1" w:styleId="a">
    <w:name w:val="альтернативный сценарий"/>
    <w:uiPriority w:val="99"/>
    <w:rsid w:val="001872B1"/>
    <w:pPr>
      <w:numPr>
        <w:numId w:val="2"/>
      </w:numPr>
    </w:pPr>
  </w:style>
  <w:style w:type="paragraph" w:styleId="ad">
    <w:name w:val="Revision"/>
    <w:hidden/>
    <w:uiPriority w:val="99"/>
    <w:semiHidden/>
    <w:rsid w:val="00AF11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na/s21_bsa/BSA08_UseCase.ID_1361452-1/src/ex02_barb_UC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ex02_barb_UC.dotx</Template>
  <TotalTime>0</TotalTime>
  <Pages>5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Русакова Анна Васильевна</cp:lastModifiedBy>
  <cp:revision>2</cp:revision>
  <dcterms:created xsi:type="dcterms:W3CDTF">2025-08-29T12:54:00Z</dcterms:created>
  <dcterms:modified xsi:type="dcterms:W3CDTF">2025-08-29T12:54:00Z</dcterms:modified>
</cp:coreProperties>
</file>