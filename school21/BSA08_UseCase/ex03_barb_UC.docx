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DEAE" w14:textId="77777777" w:rsidR="001872B1" w:rsidRPr="00A8568B" w:rsidRDefault="001872B1" w:rsidP="001872B1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  <w:lang w:val="en-US"/>
        </w:rPr>
        <w:t>UC</w:t>
      </w:r>
      <w:r w:rsidRPr="009C0B5F">
        <w:rPr>
          <w:rFonts w:ascii="Times New Roman" w:hAnsi="Times New Roman" w:cs="Times New Roman"/>
          <w:b/>
          <w:bCs/>
        </w:rPr>
        <w:t>-</w:t>
      </w:r>
      <w:r w:rsidR="00A8568B">
        <w:rPr>
          <w:rFonts w:ascii="Times New Roman" w:hAnsi="Times New Roman" w:cs="Times New Roman"/>
          <w:b/>
          <w:bCs/>
        </w:rPr>
        <w:t>2</w:t>
      </w:r>
    </w:p>
    <w:p w14:paraId="391D5D67" w14:textId="77777777" w:rsidR="00A8568B" w:rsidRPr="00A8568B" w:rsidRDefault="00A8568B" w:rsidP="001872B1">
      <w:pPr>
        <w:rPr>
          <w:rFonts w:ascii="Times New Roman" w:hAnsi="Times New Roman" w:cs="Times New Roman"/>
          <w:b/>
          <w:bCs/>
        </w:rPr>
      </w:pPr>
      <w:r w:rsidRPr="00A8568B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Запись на услугу</w:t>
      </w:r>
    </w:p>
    <w:p w14:paraId="369507FF" w14:textId="77777777" w:rsidR="001872B1" w:rsidRPr="006E316A" w:rsidRDefault="001872B1" w:rsidP="001872B1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Актор:</w:t>
      </w:r>
      <w:r>
        <w:rPr>
          <w:rFonts w:ascii="Times New Roman" w:hAnsi="Times New Roman" w:cs="Times New Roman"/>
        </w:rPr>
        <w:t xml:space="preserve"> </w:t>
      </w:r>
      <w:r w:rsidR="00A8568B">
        <w:rPr>
          <w:rFonts w:ascii="Times New Roman" w:hAnsi="Times New Roman" w:cs="Times New Roman"/>
        </w:rPr>
        <w:t>Клиент</w:t>
      </w:r>
    </w:p>
    <w:p w14:paraId="0E607FC1" w14:textId="77777777" w:rsidR="001872B1" w:rsidRPr="00AF11C8" w:rsidRDefault="001872B1" w:rsidP="001872B1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Область действия:</w:t>
      </w:r>
      <w:r>
        <w:rPr>
          <w:rFonts w:ascii="Times New Roman" w:hAnsi="Times New Roman" w:cs="Times New Roman"/>
        </w:rPr>
        <w:t xml:space="preserve"> </w:t>
      </w:r>
      <w:r w:rsidR="00AF11C8">
        <w:rPr>
          <w:rFonts w:ascii="Times New Roman" w:hAnsi="Times New Roman" w:cs="Times New Roman"/>
        </w:rPr>
        <w:t>Выбор даты и времени, мастера, услуги, получение консультации менеджера при необходимости</w:t>
      </w:r>
    </w:p>
    <w:p w14:paraId="2711D8D8" w14:textId="77777777" w:rsidR="001872B1" w:rsidRDefault="001872B1" w:rsidP="001872B1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Уровень:</w:t>
      </w:r>
      <w:r>
        <w:rPr>
          <w:rFonts w:ascii="Times New Roman" w:hAnsi="Times New Roman" w:cs="Times New Roman"/>
        </w:rPr>
        <w:t xml:space="preserve"> Цель пользователя</w:t>
      </w:r>
    </w:p>
    <w:p w14:paraId="72B8A61D" w14:textId="77777777" w:rsidR="001872B1" w:rsidRDefault="001872B1" w:rsidP="001872B1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Участники и интересы:</w:t>
      </w:r>
    </w:p>
    <w:p w14:paraId="30C9A9F6" w14:textId="77777777" w:rsidR="00140F8F" w:rsidRDefault="00140F8F" w:rsidP="00187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Клиент – быстро и просто записаться на интересующую услугу в удобное время</w:t>
      </w:r>
    </w:p>
    <w:p w14:paraId="438A0CC5" w14:textId="77777777" w:rsidR="00140F8F" w:rsidRDefault="00140F8F" w:rsidP="00187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Менеджер – проконсультировать клиента по услугам при необходимости</w:t>
      </w:r>
    </w:p>
    <w:p w14:paraId="2218C992" w14:textId="77777777" w:rsidR="00140F8F" w:rsidRPr="00140F8F" w:rsidRDefault="00140F8F" w:rsidP="00187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Онлайн-система – получить данные клиента для записи</w:t>
      </w:r>
    </w:p>
    <w:p w14:paraId="2BF99E03" w14:textId="77777777" w:rsidR="001872B1" w:rsidRPr="00F7224F" w:rsidRDefault="001872B1" w:rsidP="00187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</w:t>
      </w:r>
      <w:r w:rsidRPr="00951DD0">
        <w:rPr>
          <w:rFonts w:ascii="Times New Roman" w:hAnsi="Times New Roman" w:cs="Times New Roman"/>
          <w:b/>
          <w:bCs/>
        </w:rPr>
        <w:t>азначение</w:t>
      </w:r>
      <w:r>
        <w:rPr>
          <w:rFonts w:ascii="Times New Roman" w:hAnsi="Times New Roman" w:cs="Times New Roman"/>
          <w:b/>
          <w:bCs/>
        </w:rPr>
        <w:t>)</w:t>
      </w:r>
      <w:r w:rsidRPr="00951DD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140F8F">
        <w:rPr>
          <w:rFonts w:ascii="Times New Roman" w:hAnsi="Times New Roman" w:cs="Times New Roman"/>
        </w:rPr>
        <w:t>Выбрать мастера, услугу, дату и время</w:t>
      </w:r>
    </w:p>
    <w:p w14:paraId="222FA6DE" w14:textId="77777777" w:rsidR="001872B1" w:rsidRDefault="001872B1" w:rsidP="001872B1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Предусловие:</w:t>
      </w:r>
      <w:r>
        <w:rPr>
          <w:rFonts w:ascii="Times New Roman" w:hAnsi="Times New Roman" w:cs="Times New Roman"/>
        </w:rPr>
        <w:t xml:space="preserve"> </w:t>
      </w:r>
      <w:r w:rsidR="00140F8F">
        <w:rPr>
          <w:rFonts w:ascii="Times New Roman" w:hAnsi="Times New Roman" w:cs="Times New Roman"/>
        </w:rPr>
        <w:t xml:space="preserve">В систему внесены работающие мастера, список услуг, которые они предоставляют, настроено </w:t>
      </w:r>
      <w:r w:rsidR="00B40094">
        <w:rPr>
          <w:rFonts w:ascii="Times New Roman" w:hAnsi="Times New Roman" w:cs="Times New Roman"/>
        </w:rPr>
        <w:t xml:space="preserve">их </w:t>
      </w:r>
      <w:r w:rsidR="00140F8F">
        <w:rPr>
          <w:rFonts w:ascii="Times New Roman" w:hAnsi="Times New Roman" w:cs="Times New Roman"/>
        </w:rPr>
        <w:t>расписание. Клиент заходит</w:t>
      </w:r>
      <w:r w:rsidR="00CD4D3F">
        <w:rPr>
          <w:rFonts w:ascii="Times New Roman" w:hAnsi="Times New Roman" w:cs="Times New Roman"/>
        </w:rPr>
        <w:t xml:space="preserve"> на сайт онлайн-записи</w:t>
      </w:r>
      <w:r w:rsidR="00140F8F">
        <w:rPr>
          <w:rFonts w:ascii="Times New Roman" w:hAnsi="Times New Roman" w:cs="Times New Roman"/>
        </w:rPr>
        <w:t xml:space="preserve"> с намерением записаться</w:t>
      </w:r>
    </w:p>
    <w:p w14:paraId="19215AF5" w14:textId="77777777" w:rsidR="001872B1" w:rsidRDefault="001872B1" w:rsidP="001872B1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Триггер:</w:t>
      </w:r>
      <w:r>
        <w:rPr>
          <w:rFonts w:ascii="Times New Roman" w:hAnsi="Times New Roman" w:cs="Times New Roman"/>
        </w:rPr>
        <w:t xml:space="preserve"> </w:t>
      </w:r>
      <w:r w:rsidR="00CD4D3F">
        <w:rPr>
          <w:rFonts w:ascii="Times New Roman" w:hAnsi="Times New Roman" w:cs="Times New Roman"/>
        </w:rPr>
        <w:t>Клиент зашел на сайт онлайн-записи</w:t>
      </w:r>
    </w:p>
    <w:p w14:paraId="2FAB2758" w14:textId="77777777" w:rsidR="001872B1" w:rsidRPr="009C0B5F" w:rsidRDefault="001872B1" w:rsidP="001872B1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Постусловия:</w:t>
      </w:r>
    </w:p>
    <w:p w14:paraId="5836A6CA" w14:textId="0452036A" w:rsidR="000F52DE" w:rsidRPr="000F52DE" w:rsidRDefault="001872B1" w:rsidP="001872B1">
      <w:pPr>
        <w:ind w:left="708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C0B5F">
        <w:rPr>
          <w:rFonts w:ascii="Times New Roman" w:hAnsi="Times New Roman" w:cs="Times New Roman"/>
          <w:b/>
          <w:bCs/>
        </w:rPr>
        <w:t>Минимальные гарантии:</w:t>
      </w:r>
      <w:r>
        <w:rPr>
          <w:rFonts w:ascii="Times New Roman" w:hAnsi="Times New Roman" w:cs="Times New Roman"/>
        </w:rPr>
        <w:t xml:space="preserve"> </w:t>
      </w:r>
      <w:r w:rsidR="000F52DE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Система за</w:t>
      </w:r>
      <w:r w:rsidR="000F52DE">
        <w:rPr>
          <w:rFonts w:ascii="Times New Roman" w:hAnsi="Times New Roman" w:cs="Times New Roman"/>
          <w:color w:val="000000" w:themeColor="text1"/>
          <w:shd w:val="clear" w:color="auto" w:fill="FFFFFF"/>
        </w:rPr>
        <w:t>логировала</w:t>
      </w:r>
      <w:r w:rsidR="000F52DE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факт попытки </w:t>
      </w:r>
      <w:r w:rsidR="000F52DE">
        <w:rPr>
          <w:rFonts w:ascii="Times New Roman" w:hAnsi="Times New Roman" w:cs="Times New Roman"/>
          <w:color w:val="000000" w:themeColor="text1"/>
          <w:shd w:val="clear" w:color="auto" w:fill="FFFFFF"/>
        </w:rPr>
        <w:t>записи</w:t>
      </w:r>
    </w:p>
    <w:p w14:paraId="33DBB298" w14:textId="607734EF" w:rsidR="001872B1" w:rsidRPr="001872B1" w:rsidRDefault="001872B1" w:rsidP="001872B1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Гарантия успеха:</w:t>
      </w:r>
      <w:r>
        <w:rPr>
          <w:rFonts w:ascii="Times New Roman" w:hAnsi="Times New Roman" w:cs="Times New Roman"/>
        </w:rPr>
        <w:t xml:space="preserve"> </w:t>
      </w:r>
      <w:r w:rsidR="00B40094">
        <w:rPr>
          <w:rFonts w:ascii="Times New Roman" w:hAnsi="Times New Roman" w:cs="Times New Roman"/>
        </w:rPr>
        <w:t>клиент записался на услугу и подтвердил свою запись</w:t>
      </w:r>
    </w:p>
    <w:p w14:paraId="75990D22" w14:textId="77777777" w:rsidR="00B902FA" w:rsidRDefault="00B902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Основной сценарий:</w:t>
      </w:r>
    </w:p>
    <w:p w14:paraId="576485BE" w14:textId="1C463D9F" w:rsidR="00A6453C" w:rsidRPr="001F32D7" w:rsidRDefault="00A6453C" w:rsidP="00A6453C">
      <w:pPr>
        <w:pStyle w:val="a8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Клиент нажал кнопку «записаться»</w:t>
      </w:r>
    </w:p>
    <w:p w14:paraId="61165E09" w14:textId="1F737BA8" w:rsidR="001F32D7" w:rsidRPr="00A6453C" w:rsidRDefault="001F32D7" w:rsidP="00A6453C">
      <w:pPr>
        <w:pStyle w:val="a8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Клиент авториз</w:t>
      </w:r>
      <w:r w:rsidR="00AA6B59">
        <w:rPr>
          <w:rFonts w:ascii="Times New Roman" w:hAnsi="Times New Roman" w:cs="Times New Roman"/>
        </w:rPr>
        <w:t>ируется</w:t>
      </w:r>
    </w:p>
    <w:p w14:paraId="762373DA" w14:textId="663772FF" w:rsidR="00A6453C" w:rsidRPr="00A6453C" w:rsidRDefault="00A6453C" w:rsidP="00A6453C">
      <w:pPr>
        <w:pStyle w:val="a8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Клиент выбрал услугу</w:t>
      </w:r>
      <w:r w:rsidR="00092B3B">
        <w:rPr>
          <w:rFonts w:ascii="Times New Roman" w:hAnsi="Times New Roman" w:cs="Times New Roman"/>
          <w:lang w:val="en-US"/>
        </w:rPr>
        <w:t>(UC-3)</w:t>
      </w:r>
    </w:p>
    <w:p w14:paraId="2DAAC8CF" w14:textId="3653DFD5" w:rsidR="00A6453C" w:rsidRPr="00A6453C" w:rsidRDefault="00A6453C" w:rsidP="0004239F">
      <w:pPr>
        <w:pStyle w:val="a8"/>
        <w:numPr>
          <w:ilvl w:val="0"/>
          <w:numId w:val="3"/>
        </w:numPr>
        <w:ind w:left="1066" w:hanging="35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Клиент выбрал мастера</w:t>
      </w:r>
      <w:r w:rsidR="00092B3B">
        <w:rPr>
          <w:rFonts w:ascii="Times New Roman" w:hAnsi="Times New Roman" w:cs="Times New Roman"/>
          <w:lang w:val="en-US"/>
        </w:rPr>
        <w:t>(UC-4)</w:t>
      </w:r>
    </w:p>
    <w:p w14:paraId="0CC2D190" w14:textId="6BF6B721" w:rsidR="00A6453C" w:rsidRPr="004A4345" w:rsidRDefault="00A6453C" w:rsidP="00A6453C">
      <w:pPr>
        <w:pStyle w:val="a8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Клиент выбрал дату и время записи</w:t>
      </w:r>
      <w:r w:rsidR="00092B3B" w:rsidRPr="00092B3B">
        <w:rPr>
          <w:rFonts w:ascii="Times New Roman" w:hAnsi="Times New Roman" w:cs="Times New Roman"/>
        </w:rPr>
        <w:t>(</w:t>
      </w:r>
      <w:r w:rsidR="00092B3B">
        <w:rPr>
          <w:rFonts w:ascii="Times New Roman" w:hAnsi="Times New Roman" w:cs="Times New Roman"/>
          <w:lang w:val="en-US"/>
        </w:rPr>
        <w:t>UC</w:t>
      </w:r>
      <w:r w:rsidR="00092B3B" w:rsidRPr="00092B3B">
        <w:rPr>
          <w:rFonts w:ascii="Times New Roman" w:hAnsi="Times New Roman" w:cs="Times New Roman"/>
        </w:rPr>
        <w:t>-5)</w:t>
      </w:r>
    </w:p>
    <w:p w14:paraId="7C0222F1" w14:textId="560D3158" w:rsidR="004A4345" w:rsidRPr="001F32D7" w:rsidRDefault="004A4345" w:rsidP="00A6453C">
      <w:pPr>
        <w:pStyle w:val="a8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Система предложила дополнительные услуги (</w:t>
      </w:r>
      <w:r>
        <w:rPr>
          <w:rFonts w:ascii="Times New Roman" w:hAnsi="Times New Roman" w:cs="Times New Roman"/>
          <w:lang w:val="en-US"/>
        </w:rPr>
        <w:t>UC</w:t>
      </w:r>
      <w:r w:rsidRPr="004A4345">
        <w:rPr>
          <w:rFonts w:ascii="Times New Roman" w:hAnsi="Times New Roman" w:cs="Times New Roman"/>
        </w:rPr>
        <w:t>-7</w:t>
      </w:r>
      <w:r>
        <w:rPr>
          <w:rFonts w:ascii="Times New Roman" w:hAnsi="Times New Roman" w:cs="Times New Roman"/>
        </w:rPr>
        <w:t>)</w:t>
      </w:r>
    </w:p>
    <w:p w14:paraId="302583B4" w14:textId="64618784" w:rsidR="001F32D7" w:rsidRPr="00892C12" w:rsidRDefault="001F32D7" w:rsidP="00A6453C">
      <w:pPr>
        <w:pStyle w:val="a8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892C12">
        <w:rPr>
          <w:rFonts w:ascii="Times New Roman" w:hAnsi="Times New Roman" w:cs="Times New Roman"/>
        </w:rPr>
        <w:t>Система отобразила данные о записи для подтверждения клиенту</w:t>
      </w:r>
    </w:p>
    <w:p w14:paraId="5874760E" w14:textId="44963000" w:rsidR="001F32D7" w:rsidRPr="00892C12" w:rsidRDefault="001F32D7" w:rsidP="00A6453C">
      <w:pPr>
        <w:pStyle w:val="a8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892C12">
        <w:rPr>
          <w:rFonts w:ascii="Times New Roman" w:hAnsi="Times New Roman" w:cs="Times New Roman"/>
        </w:rPr>
        <w:t>Клиент подтвердил запись</w:t>
      </w:r>
    </w:p>
    <w:p w14:paraId="277385DF" w14:textId="094B692E" w:rsidR="00A6453C" w:rsidRPr="00892C12" w:rsidRDefault="00A6453C" w:rsidP="00A6453C">
      <w:pPr>
        <w:pStyle w:val="a8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892C12">
        <w:rPr>
          <w:rFonts w:ascii="Times New Roman" w:hAnsi="Times New Roman" w:cs="Times New Roman"/>
        </w:rPr>
        <w:t>Система сохранила данные и внесла новый слот в расписание</w:t>
      </w:r>
    </w:p>
    <w:p w14:paraId="0942516C" w14:textId="365BAEE5" w:rsidR="00092B3B" w:rsidRPr="00892C12" w:rsidRDefault="00092B3B" w:rsidP="00A6453C">
      <w:pPr>
        <w:pStyle w:val="a8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892C12">
        <w:rPr>
          <w:rFonts w:ascii="Times New Roman" w:hAnsi="Times New Roman" w:cs="Times New Roman"/>
        </w:rPr>
        <w:t>Система уведомила клиента об успешном создании записи</w:t>
      </w:r>
    </w:p>
    <w:p w14:paraId="727B196D" w14:textId="77777777" w:rsidR="00B902FA" w:rsidRDefault="00B902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Расширения:</w:t>
      </w:r>
    </w:p>
    <w:p w14:paraId="71D4EA56" w14:textId="5765C99A" w:rsidR="001F32D7" w:rsidRDefault="00B902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Альтернативный сценарий:</w:t>
      </w:r>
    </w:p>
    <w:p w14:paraId="007EC844" w14:textId="7A49348B" w:rsidR="001F32D7" w:rsidRDefault="001F32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AC41FB">
        <w:rPr>
          <w:rFonts w:ascii="Times New Roman" w:hAnsi="Times New Roman" w:cs="Times New Roman"/>
        </w:rPr>
        <w:t>8</w:t>
      </w:r>
      <w:r w:rsidRPr="001F32D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Клиент нажал кнопку «отменить»:</w:t>
      </w:r>
    </w:p>
    <w:p w14:paraId="1240EEDC" w14:textId="575A161A" w:rsidR="001F32D7" w:rsidRPr="00FD773E" w:rsidRDefault="00AC41FB" w:rsidP="005B6831">
      <w:pPr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FD773E" w:rsidRPr="001F32D7">
        <w:rPr>
          <w:rFonts w:ascii="Times New Roman" w:hAnsi="Times New Roman" w:cs="Times New Roman"/>
        </w:rPr>
        <w:t>.</w:t>
      </w:r>
      <w:r w:rsidR="00FD773E">
        <w:rPr>
          <w:rFonts w:ascii="Times New Roman" w:hAnsi="Times New Roman" w:cs="Times New Roman"/>
          <w:lang w:val="en-US"/>
        </w:rPr>
        <w:t>A</w:t>
      </w:r>
      <w:r w:rsidR="00FD773E" w:rsidRPr="00FD773E">
        <w:rPr>
          <w:rFonts w:ascii="Times New Roman" w:hAnsi="Times New Roman" w:cs="Times New Roman"/>
        </w:rPr>
        <w:t xml:space="preserve">.1 </w:t>
      </w:r>
      <w:r w:rsidR="001F32D7" w:rsidRPr="00FD773E">
        <w:rPr>
          <w:rFonts w:ascii="Times New Roman" w:hAnsi="Times New Roman" w:cs="Times New Roman"/>
        </w:rPr>
        <w:t>Система запросила подтверждение отмены записи</w:t>
      </w:r>
    </w:p>
    <w:p w14:paraId="512FAE2F" w14:textId="716EA96F" w:rsidR="001F32D7" w:rsidRPr="00FD773E" w:rsidRDefault="00AC41FB" w:rsidP="005B6831">
      <w:pPr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FD773E" w:rsidRPr="001F32D7">
        <w:rPr>
          <w:rFonts w:ascii="Times New Roman" w:hAnsi="Times New Roman" w:cs="Times New Roman"/>
        </w:rPr>
        <w:t>.</w:t>
      </w:r>
      <w:r w:rsidR="00FD773E">
        <w:rPr>
          <w:rFonts w:ascii="Times New Roman" w:hAnsi="Times New Roman" w:cs="Times New Roman"/>
          <w:lang w:val="en-US"/>
        </w:rPr>
        <w:t>A</w:t>
      </w:r>
      <w:r w:rsidR="00FD773E" w:rsidRPr="00FD773E">
        <w:rPr>
          <w:rFonts w:ascii="Times New Roman" w:hAnsi="Times New Roman" w:cs="Times New Roman"/>
        </w:rPr>
        <w:t xml:space="preserve">.2 </w:t>
      </w:r>
      <w:r w:rsidR="001F32D7" w:rsidRPr="00FD773E">
        <w:rPr>
          <w:rFonts w:ascii="Times New Roman" w:hAnsi="Times New Roman" w:cs="Times New Roman"/>
        </w:rPr>
        <w:t>Клиент подтвердил отмену</w:t>
      </w:r>
    </w:p>
    <w:p w14:paraId="4188FAA6" w14:textId="3450BAF3" w:rsidR="002D25BE" w:rsidRPr="00FD773E" w:rsidRDefault="00AC41FB" w:rsidP="005B6831">
      <w:pPr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8</w:t>
      </w:r>
      <w:r w:rsidR="00FD773E" w:rsidRPr="001F32D7">
        <w:rPr>
          <w:rFonts w:ascii="Times New Roman" w:hAnsi="Times New Roman" w:cs="Times New Roman"/>
        </w:rPr>
        <w:t>.</w:t>
      </w:r>
      <w:r w:rsidR="00FD773E">
        <w:rPr>
          <w:rFonts w:ascii="Times New Roman" w:hAnsi="Times New Roman" w:cs="Times New Roman"/>
          <w:lang w:val="en-US"/>
        </w:rPr>
        <w:t>A</w:t>
      </w:r>
      <w:r w:rsidR="00FD773E" w:rsidRPr="00FD773E">
        <w:rPr>
          <w:rFonts w:ascii="Times New Roman" w:hAnsi="Times New Roman" w:cs="Times New Roman"/>
        </w:rPr>
        <w:t xml:space="preserve">.3 </w:t>
      </w:r>
      <w:r w:rsidR="002D25BE" w:rsidRPr="00FD773E">
        <w:rPr>
          <w:rFonts w:ascii="Times New Roman" w:hAnsi="Times New Roman" w:cs="Times New Roman"/>
        </w:rPr>
        <w:t>Система удалила данные о записи</w:t>
      </w:r>
    </w:p>
    <w:p w14:paraId="4F55E7F3" w14:textId="3CE3042B" w:rsidR="00231515" w:rsidRDefault="00AC41FB" w:rsidP="005B6831">
      <w:pPr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FD773E" w:rsidRPr="001F32D7">
        <w:rPr>
          <w:rFonts w:ascii="Times New Roman" w:hAnsi="Times New Roman" w:cs="Times New Roman"/>
        </w:rPr>
        <w:t>.</w:t>
      </w:r>
      <w:r w:rsidR="00FD773E">
        <w:rPr>
          <w:rFonts w:ascii="Times New Roman" w:hAnsi="Times New Roman" w:cs="Times New Roman"/>
          <w:lang w:val="en-US"/>
        </w:rPr>
        <w:t>A</w:t>
      </w:r>
      <w:r w:rsidR="00FD773E" w:rsidRPr="00FD773E">
        <w:rPr>
          <w:rFonts w:ascii="Times New Roman" w:hAnsi="Times New Roman" w:cs="Times New Roman"/>
        </w:rPr>
        <w:t>.</w:t>
      </w:r>
      <w:r w:rsidR="00FD773E" w:rsidRPr="005B6831">
        <w:rPr>
          <w:rFonts w:ascii="Times New Roman" w:hAnsi="Times New Roman" w:cs="Times New Roman"/>
        </w:rPr>
        <w:t>4</w:t>
      </w:r>
      <w:r w:rsidR="00FD773E" w:rsidRPr="00FD773E">
        <w:rPr>
          <w:rFonts w:ascii="Times New Roman" w:hAnsi="Times New Roman" w:cs="Times New Roman"/>
        </w:rPr>
        <w:t xml:space="preserve"> </w:t>
      </w:r>
      <w:r w:rsidR="002D25BE" w:rsidRPr="00FD773E">
        <w:rPr>
          <w:rFonts w:ascii="Times New Roman" w:hAnsi="Times New Roman" w:cs="Times New Roman"/>
        </w:rPr>
        <w:t xml:space="preserve">Система отобразила главную страницу сайта </w:t>
      </w:r>
    </w:p>
    <w:p w14:paraId="2CC02F73" w14:textId="77777777" w:rsidR="00231515" w:rsidRDefault="00231515" w:rsidP="002315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Негативный сценарий:</w:t>
      </w:r>
    </w:p>
    <w:p w14:paraId="2B6E25C7" w14:textId="307F82BE" w:rsidR="00892C12" w:rsidRDefault="00892C12" w:rsidP="002315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>
        <w:rPr>
          <w:rFonts w:ascii="Times New Roman" w:hAnsi="Times New Roman" w:cs="Times New Roman"/>
          <w:lang w:val="en-US"/>
        </w:rPr>
        <w:t>A</w:t>
      </w:r>
      <w:r w:rsidRPr="00892C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Система не смогла считать идентификаторы услуги/мастера/данные о времени</w:t>
      </w:r>
    </w:p>
    <w:p w14:paraId="69C17B66" w14:textId="6B734E9D" w:rsidR="00892C12" w:rsidRDefault="00892C12" w:rsidP="002315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7.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.1 Система выводит сообщение об ошибке «ошибка при чтении данных, повторите попытку позже»</w:t>
      </w:r>
    </w:p>
    <w:p w14:paraId="047E9A24" w14:textId="65F17BAA" w:rsidR="00F67540" w:rsidRDefault="00F67540" w:rsidP="002315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7.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.2 Система логирует ошибку</w:t>
      </w:r>
    </w:p>
    <w:p w14:paraId="2B7C96FD" w14:textId="713B5474" w:rsidR="005F342F" w:rsidRPr="005F342F" w:rsidRDefault="00F67540" w:rsidP="005F34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7.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.3 Система отображает кнопк</w:t>
      </w:r>
      <w:r w:rsidR="005F342F">
        <w:rPr>
          <w:rFonts w:ascii="Times New Roman" w:hAnsi="Times New Roman" w:cs="Times New Roman"/>
        </w:rPr>
        <w:t xml:space="preserve">у </w:t>
      </w:r>
      <w:r w:rsidR="005F342F" w:rsidRPr="005F342F">
        <w:rPr>
          <w:rFonts w:ascii="Times New Roman" w:hAnsi="Times New Roman" w:cs="Times New Roman"/>
        </w:rPr>
        <w:t xml:space="preserve">«повторить попытку» – система повторяет попытку считать идентификаторы выборов клиента, возврат к шагу 7 </w:t>
      </w:r>
      <w:r w:rsidR="005F342F" w:rsidRPr="005F342F">
        <w:rPr>
          <w:rFonts w:ascii="Times New Roman" w:hAnsi="Times New Roman" w:cs="Times New Roman"/>
          <w:lang w:val="en-US"/>
        </w:rPr>
        <w:t>UC</w:t>
      </w:r>
      <w:r w:rsidR="005F342F" w:rsidRPr="005F342F">
        <w:rPr>
          <w:rFonts w:ascii="Times New Roman" w:hAnsi="Times New Roman" w:cs="Times New Roman"/>
        </w:rPr>
        <w:t>-2</w:t>
      </w:r>
    </w:p>
    <w:p w14:paraId="409B7975" w14:textId="347D2681" w:rsidR="00231515" w:rsidRPr="00231515" w:rsidRDefault="00231515" w:rsidP="002315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Система не смогла внести новый слот в расписание </w:t>
      </w:r>
      <w:r w:rsidR="00892C12">
        <w:rPr>
          <w:rFonts w:ascii="Times New Roman" w:hAnsi="Times New Roman" w:cs="Times New Roman"/>
        </w:rPr>
        <w:t>из-за сбоя</w:t>
      </w:r>
    </w:p>
    <w:p w14:paraId="5A3F995A" w14:textId="77777777" w:rsidR="00F67540" w:rsidRDefault="00231515" w:rsidP="00892C12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>
        <w:rPr>
          <w:rFonts w:ascii="Times New Roman" w:hAnsi="Times New Roman" w:cs="Times New Roman"/>
          <w:lang w:val="en-US"/>
        </w:rPr>
        <w:t>A</w:t>
      </w:r>
      <w:r w:rsidRPr="00231515">
        <w:rPr>
          <w:rFonts w:ascii="Times New Roman" w:hAnsi="Times New Roman" w:cs="Times New Roman"/>
        </w:rPr>
        <w:t>.1</w:t>
      </w:r>
      <w:r w:rsidR="00892C12">
        <w:rPr>
          <w:rFonts w:ascii="Times New Roman" w:hAnsi="Times New Roman" w:cs="Times New Roman"/>
        </w:rPr>
        <w:t xml:space="preserve"> Система выводит сообщение об ошибке «ошибка соединения, повторите попытку позже»</w:t>
      </w:r>
    </w:p>
    <w:p w14:paraId="0E5F4F68" w14:textId="498B928E" w:rsidR="00AF11C8" w:rsidRPr="00892C12" w:rsidRDefault="00F67540" w:rsidP="00892C12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>
        <w:rPr>
          <w:rFonts w:ascii="Times New Roman" w:hAnsi="Times New Roman" w:cs="Times New Roman"/>
          <w:lang w:val="en-US"/>
        </w:rPr>
        <w:t>A</w:t>
      </w:r>
      <w:r w:rsidRPr="0023151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2 Система логирует ошибку </w:t>
      </w:r>
      <w:r w:rsidR="00AF11C8" w:rsidRPr="00FD773E">
        <w:rPr>
          <w:rFonts w:ascii="Times New Roman" w:hAnsi="Times New Roman" w:cs="Times New Roman"/>
          <w:b/>
          <w:bCs/>
        </w:rPr>
        <w:br w:type="page"/>
      </w:r>
    </w:p>
    <w:p w14:paraId="7976089E" w14:textId="77777777" w:rsidR="00AF11C8" w:rsidRPr="00A8568B" w:rsidRDefault="00AF11C8" w:rsidP="00AF11C8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  <w:lang w:val="en-US"/>
        </w:rPr>
        <w:lastRenderedPageBreak/>
        <w:t>UC</w:t>
      </w:r>
      <w:r w:rsidRPr="009C0B5F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3</w:t>
      </w:r>
      <w:r w:rsidRPr="00AF11C8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  <w:lang w:val="en-US"/>
        </w:rPr>
        <w:t>include</w:t>
      </w:r>
      <w:r>
        <w:rPr>
          <w:rFonts w:ascii="Times New Roman" w:hAnsi="Times New Roman" w:cs="Times New Roman"/>
          <w:b/>
          <w:bCs/>
        </w:rPr>
        <w:t>)</w:t>
      </w:r>
    </w:p>
    <w:p w14:paraId="40358C4F" w14:textId="77777777" w:rsidR="00AF11C8" w:rsidRPr="00AF11C8" w:rsidRDefault="00AF11C8" w:rsidP="00AF11C8">
      <w:pPr>
        <w:rPr>
          <w:rFonts w:ascii="Times New Roman" w:hAnsi="Times New Roman" w:cs="Times New Roman"/>
          <w:b/>
          <w:bCs/>
        </w:rPr>
      </w:pPr>
      <w:r w:rsidRPr="00A8568B">
        <w:rPr>
          <w:rFonts w:ascii="Times New Roman" w:hAnsi="Times New Roman" w:cs="Times New Roman"/>
          <w:b/>
          <w:bCs/>
        </w:rPr>
        <w:tab/>
      </w:r>
      <w:r w:rsidR="004E065D">
        <w:rPr>
          <w:rFonts w:ascii="Times New Roman" w:hAnsi="Times New Roman" w:cs="Times New Roman"/>
          <w:b/>
          <w:bCs/>
        </w:rPr>
        <w:t>Выбор услуги</w:t>
      </w:r>
    </w:p>
    <w:p w14:paraId="615496BA" w14:textId="77777777" w:rsidR="00AF11C8" w:rsidRPr="006E316A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Актор:</w:t>
      </w:r>
      <w:r>
        <w:rPr>
          <w:rFonts w:ascii="Times New Roman" w:hAnsi="Times New Roman" w:cs="Times New Roman"/>
        </w:rPr>
        <w:t xml:space="preserve"> Клиент</w:t>
      </w:r>
    </w:p>
    <w:p w14:paraId="05274A38" w14:textId="77777777" w:rsidR="00AF11C8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Область действия:</w:t>
      </w:r>
      <w:r w:rsidR="00B40094">
        <w:rPr>
          <w:rFonts w:ascii="Times New Roman" w:hAnsi="Times New Roman" w:cs="Times New Roman"/>
        </w:rPr>
        <w:t xml:space="preserve"> </w:t>
      </w:r>
      <w:r w:rsidR="004E065D">
        <w:rPr>
          <w:rFonts w:ascii="Times New Roman" w:hAnsi="Times New Roman" w:cs="Times New Roman"/>
        </w:rPr>
        <w:t>Выбор необходимой услуги из общего списка предоставляемых барбершопом услуг</w:t>
      </w:r>
    </w:p>
    <w:p w14:paraId="4F57085B" w14:textId="72A0F215" w:rsidR="00AF11C8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Уровень:</w:t>
      </w:r>
      <w:r>
        <w:rPr>
          <w:rFonts w:ascii="Times New Roman" w:hAnsi="Times New Roman" w:cs="Times New Roman"/>
        </w:rPr>
        <w:t xml:space="preserve"> </w:t>
      </w:r>
      <w:r w:rsidR="00754D58">
        <w:rPr>
          <w:rFonts w:ascii="Times New Roman" w:hAnsi="Times New Roman" w:cs="Times New Roman"/>
        </w:rPr>
        <w:t>Подфункция</w:t>
      </w:r>
    </w:p>
    <w:p w14:paraId="58E865DF" w14:textId="77777777" w:rsidR="00AF11C8" w:rsidRDefault="00AF11C8" w:rsidP="00AF11C8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Участники и интересы:</w:t>
      </w:r>
    </w:p>
    <w:p w14:paraId="6698FB8B" w14:textId="77777777" w:rsidR="00B40094" w:rsidRDefault="00B40094" w:rsidP="00AF1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Клиент</w:t>
      </w:r>
      <w:r w:rsidR="004E065D">
        <w:rPr>
          <w:rFonts w:ascii="Times New Roman" w:hAnsi="Times New Roman" w:cs="Times New Roman"/>
        </w:rPr>
        <w:t xml:space="preserve"> – запись на конкретно интересующую услугу</w:t>
      </w:r>
    </w:p>
    <w:p w14:paraId="15F6F40B" w14:textId="77777777" w:rsidR="00B40094" w:rsidRDefault="00B40094" w:rsidP="00AF1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Онлайн-система</w:t>
      </w:r>
      <w:r w:rsidR="004E065D">
        <w:rPr>
          <w:rFonts w:ascii="Times New Roman" w:hAnsi="Times New Roman" w:cs="Times New Roman"/>
        </w:rPr>
        <w:t xml:space="preserve"> – получить данные об услуге, на которую хочет записаться клиент</w:t>
      </w:r>
      <w:r w:rsidR="00642338">
        <w:rPr>
          <w:rFonts w:ascii="Times New Roman" w:hAnsi="Times New Roman" w:cs="Times New Roman"/>
        </w:rPr>
        <w:t xml:space="preserve">, </w:t>
      </w:r>
      <w:r w:rsidR="004E065D">
        <w:rPr>
          <w:rFonts w:ascii="Times New Roman" w:hAnsi="Times New Roman" w:cs="Times New Roman"/>
        </w:rPr>
        <w:t xml:space="preserve">для отображения мастеров, предоставляющих данную услугу </w:t>
      </w:r>
    </w:p>
    <w:p w14:paraId="3DFCF6BB" w14:textId="77777777" w:rsidR="00642338" w:rsidRPr="00B40094" w:rsidRDefault="00642338" w:rsidP="00AF1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Менеджер – получение заявки на консультацию, если необходимо клиенту</w:t>
      </w:r>
    </w:p>
    <w:p w14:paraId="2C922845" w14:textId="77777777" w:rsidR="00AF11C8" w:rsidRPr="00F7224F" w:rsidRDefault="00AF11C8" w:rsidP="00AF1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</w:t>
      </w:r>
      <w:r w:rsidRPr="00951DD0">
        <w:rPr>
          <w:rFonts w:ascii="Times New Roman" w:hAnsi="Times New Roman" w:cs="Times New Roman"/>
          <w:b/>
          <w:bCs/>
        </w:rPr>
        <w:t>азначение</w:t>
      </w:r>
      <w:r>
        <w:rPr>
          <w:rFonts w:ascii="Times New Roman" w:hAnsi="Times New Roman" w:cs="Times New Roman"/>
          <w:b/>
          <w:bCs/>
        </w:rPr>
        <w:t>)</w:t>
      </w:r>
      <w:r w:rsidRPr="00951DD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4E065D">
        <w:rPr>
          <w:rFonts w:ascii="Times New Roman" w:hAnsi="Times New Roman" w:cs="Times New Roman"/>
        </w:rPr>
        <w:t>Выбор необходимой услуги</w:t>
      </w:r>
    </w:p>
    <w:p w14:paraId="7E1FABB7" w14:textId="77777777" w:rsidR="00AF11C8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Предусловие:</w:t>
      </w:r>
      <w:r>
        <w:rPr>
          <w:rFonts w:ascii="Times New Roman" w:hAnsi="Times New Roman" w:cs="Times New Roman"/>
        </w:rPr>
        <w:t xml:space="preserve"> </w:t>
      </w:r>
      <w:r w:rsidR="004E065D">
        <w:rPr>
          <w:rFonts w:ascii="Times New Roman" w:hAnsi="Times New Roman" w:cs="Times New Roman"/>
        </w:rPr>
        <w:t>В систему внесены все предоставляемые барбершопом услуги, мастера распределены по профилям(парикмахеры, косметологи)</w:t>
      </w:r>
    </w:p>
    <w:p w14:paraId="200B84B7" w14:textId="77777777" w:rsidR="00AF11C8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Триггер:</w:t>
      </w:r>
      <w:r>
        <w:rPr>
          <w:rFonts w:ascii="Times New Roman" w:hAnsi="Times New Roman" w:cs="Times New Roman"/>
        </w:rPr>
        <w:t xml:space="preserve"> </w:t>
      </w:r>
      <w:r w:rsidR="004E065D">
        <w:rPr>
          <w:rFonts w:ascii="Times New Roman" w:hAnsi="Times New Roman" w:cs="Times New Roman"/>
        </w:rPr>
        <w:t>Клиент нажал кнопку «записаться»</w:t>
      </w:r>
    </w:p>
    <w:p w14:paraId="74EF3645" w14:textId="77777777" w:rsidR="00AF11C8" w:rsidRPr="009C0B5F" w:rsidRDefault="00AF11C8" w:rsidP="00AF11C8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Постусловия:</w:t>
      </w:r>
    </w:p>
    <w:p w14:paraId="1801F472" w14:textId="0B125D4F" w:rsidR="00AF11C8" w:rsidRDefault="00AF11C8" w:rsidP="00AF11C8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Минимальные гарантии:</w:t>
      </w:r>
      <w:r>
        <w:rPr>
          <w:rFonts w:ascii="Times New Roman" w:hAnsi="Times New Roman" w:cs="Times New Roman"/>
        </w:rPr>
        <w:t xml:space="preserve"> </w:t>
      </w:r>
      <w:r w:rsidR="000F52DE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Система за</w:t>
      </w:r>
      <w:r w:rsidR="000F52DE">
        <w:rPr>
          <w:rFonts w:ascii="Times New Roman" w:hAnsi="Times New Roman" w:cs="Times New Roman"/>
          <w:color w:val="000000" w:themeColor="text1"/>
          <w:shd w:val="clear" w:color="auto" w:fill="FFFFFF"/>
        </w:rPr>
        <w:t>логировала</w:t>
      </w:r>
      <w:r w:rsidR="000F52DE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факт попытки</w:t>
      </w:r>
      <w:r w:rsidR="000F52DE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просмотра списка услуг</w:t>
      </w:r>
    </w:p>
    <w:p w14:paraId="2A062282" w14:textId="77777777" w:rsidR="00B902FA" w:rsidRDefault="00AF11C8" w:rsidP="00754D58">
      <w:pPr>
        <w:ind w:left="708"/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Гарантия успеха:</w:t>
      </w:r>
      <w:r>
        <w:rPr>
          <w:rFonts w:ascii="Times New Roman" w:hAnsi="Times New Roman" w:cs="Times New Roman"/>
        </w:rPr>
        <w:t xml:space="preserve"> </w:t>
      </w:r>
      <w:r w:rsidR="00754D58" w:rsidRPr="00754D58">
        <w:rPr>
          <w:rFonts w:ascii="Times New Roman" w:hAnsi="Times New Roman" w:cs="Times New Roman"/>
        </w:rPr>
        <w:t>Услуга выбрана, и ее идентификатор передан в основной поток UC-2</w:t>
      </w:r>
      <w:r w:rsidR="00754D58">
        <w:rPr>
          <w:rFonts w:ascii="Times New Roman" w:hAnsi="Times New Roman" w:cs="Times New Roman"/>
          <w:b/>
          <w:bCs/>
        </w:rPr>
        <w:t xml:space="preserve"> </w:t>
      </w:r>
      <w:r w:rsidR="00754D58">
        <w:rPr>
          <w:rFonts w:ascii="Times New Roman" w:hAnsi="Times New Roman" w:cs="Times New Roman"/>
        </w:rPr>
        <w:t>для перехода к следующему этапу записи</w:t>
      </w:r>
      <w:r w:rsidR="00754D58" w:rsidRPr="004E065D">
        <w:rPr>
          <w:rFonts w:ascii="Times New Roman" w:hAnsi="Times New Roman" w:cs="Times New Roman"/>
          <w:b/>
          <w:bCs/>
        </w:rPr>
        <w:t xml:space="preserve"> </w:t>
      </w:r>
    </w:p>
    <w:p w14:paraId="4866ACE4" w14:textId="77777777" w:rsidR="00B902FA" w:rsidRDefault="00B902FA" w:rsidP="00B902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Основной сценарий:</w:t>
      </w:r>
    </w:p>
    <w:p w14:paraId="46D45A03" w14:textId="77777777" w:rsidR="00A6453C" w:rsidRPr="00A6453C" w:rsidRDefault="00A6453C" w:rsidP="00A6453C">
      <w:pPr>
        <w:pStyle w:val="a8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Система отобразила доступные для записи категории услуг</w:t>
      </w:r>
    </w:p>
    <w:p w14:paraId="6D308D97" w14:textId="48A3E77B" w:rsidR="00A6453C" w:rsidRDefault="00A6453C" w:rsidP="00A6453C">
      <w:pPr>
        <w:pStyle w:val="a8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выбрал категорию</w:t>
      </w:r>
    </w:p>
    <w:p w14:paraId="7DAB8A60" w14:textId="7EE1D2DE" w:rsidR="00A6453C" w:rsidRDefault="00A6453C" w:rsidP="00A6453C">
      <w:pPr>
        <w:pStyle w:val="a8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отобразила доступные услуги данной категории</w:t>
      </w:r>
    </w:p>
    <w:p w14:paraId="60044094" w14:textId="778435CC" w:rsidR="00A6453C" w:rsidRDefault="00A6453C" w:rsidP="00A6453C">
      <w:pPr>
        <w:pStyle w:val="a8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выбрал услугу</w:t>
      </w:r>
    </w:p>
    <w:p w14:paraId="2FCAB91E" w14:textId="135EC892" w:rsidR="0004239F" w:rsidRDefault="0004239F" w:rsidP="00A6453C">
      <w:pPr>
        <w:pStyle w:val="a8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сохранила идентификатор выбранной услуги</w:t>
      </w:r>
    </w:p>
    <w:p w14:paraId="6C87A657" w14:textId="1D332EF8" w:rsidR="0004239F" w:rsidRPr="00A6453C" w:rsidRDefault="0004239F" w:rsidP="0004239F">
      <w:pPr>
        <w:pStyle w:val="a8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Переход к пункту </w:t>
      </w:r>
      <w:r w:rsidR="00815225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</w:rPr>
        <w:t xml:space="preserve"> основного сценария </w:t>
      </w:r>
      <w:r>
        <w:rPr>
          <w:rFonts w:ascii="Times New Roman" w:hAnsi="Times New Roman" w:cs="Times New Roman"/>
          <w:lang w:val="en-US"/>
        </w:rPr>
        <w:t>UC</w:t>
      </w:r>
      <w:r w:rsidRPr="00A6453C">
        <w:rPr>
          <w:rFonts w:ascii="Times New Roman" w:hAnsi="Times New Roman" w:cs="Times New Roman"/>
        </w:rPr>
        <w:t>-2</w:t>
      </w:r>
    </w:p>
    <w:p w14:paraId="2603949A" w14:textId="77777777" w:rsidR="00B902FA" w:rsidRDefault="00B902FA" w:rsidP="00B902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Расширения:</w:t>
      </w:r>
    </w:p>
    <w:p w14:paraId="55E6D5DE" w14:textId="77777777" w:rsidR="005B6831" w:rsidRPr="000F52DE" w:rsidRDefault="00B902FA" w:rsidP="00B902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Альтернативный сценарий:</w:t>
      </w:r>
    </w:p>
    <w:p w14:paraId="55F0308D" w14:textId="77777777" w:rsidR="005B6831" w:rsidRDefault="005B6831" w:rsidP="00B902FA">
      <w:pPr>
        <w:rPr>
          <w:rFonts w:ascii="Times New Roman" w:hAnsi="Times New Roman" w:cs="Times New Roman"/>
        </w:rPr>
      </w:pPr>
      <w:r w:rsidRPr="000F52DE">
        <w:rPr>
          <w:rFonts w:ascii="Times New Roman" w:hAnsi="Times New Roman" w:cs="Times New Roman"/>
          <w:b/>
          <w:bCs/>
        </w:rPr>
        <w:tab/>
      </w:r>
      <w:r w:rsidRPr="005B6831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Клиент вышел с сайта, не выбрав услугу:</w:t>
      </w:r>
    </w:p>
    <w:p w14:paraId="1FF6E4AF" w14:textId="0F4D62FA" w:rsidR="005B6831" w:rsidRDefault="005B6831" w:rsidP="005B6831">
      <w:pPr>
        <w:ind w:left="1416"/>
        <w:rPr>
          <w:rFonts w:ascii="Times New Roman" w:hAnsi="Times New Roman" w:cs="Times New Roman"/>
        </w:rPr>
      </w:pPr>
      <w:r w:rsidRPr="005B6831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  <w:lang w:val="en-US"/>
        </w:rPr>
        <w:t>A</w:t>
      </w:r>
      <w:r w:rsidRPr="005B6831">
        <w:rPr>
          <w:rFonts w:ascii="Times New Roman" w:hAnsi="Times New Roman" w:cs="Times New Roman"/>
        </w:rPr>
        <w:t xml:space="preserve">.1 </w:t>
      </w:r>
      <w:r>
        <w:rPr>
          <w:rFonts w:ascii="Times New Roman" w:hAnsi="Times New Roman" w:cs="Times New Roman"/>
        </w:rPr>
        <w:t>Система сохранила введенные до выхода с сайта клиентом данные</w:t>
      </w:r>
    </w:p>
    <w:p w14:paraId="3BAC4712" w14:textId="77777777" w:rsidR="00231515" w:rsidRDefault="005B6831" w:rsidP="005B6831">
      <w:pPr>
        <w:ind w:left="1416"/>
        <w:rPr>
          <w:rFonts w:ascii="Times New Roman" w:hAnsi="Times New Roman" w:cs="Times New Roman"/>
        </w:rPr>
      </w:pPr>
      <w:r w:rsidRPr="005B6831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  <w:lang w:val="en-US"/>
        </w:rPr>
        <w:t>A</w:t>
      </w:r>
      <w:r w:rsidRPr="005B6831">
        <w:rPr>
          <w:rFonts w:ascii="Times New Roman" w:hAnsi="Times New Roman" w:cs="Times New Roman"/>
        </w:rPr>
        <w:t xml:space="preserve">.2 </w:t>
      </w:r>
      <w:r>
        <w:rPr>
          <w:rFonts w:ascii="Times New Roman" w:hAnsi="Times New Roman" w:cs="Times New Roman"/>
        </w:rPr>
        <w:t>Система предложила клиенту продолжить запись при возвращении клиента на сайт</w:t>
      </w:r>
      <w:r w:rsidR="00B667A8">
        <w:rPr>
          <w:rFonts w:ascii="Times New Roman" w:hAnsi="Times New Roman" w:cs="Times New Roman"/>
        </w:rPr>
        <w:t xml:space="preserve"> с этапа выбора услуги</w:t>
      </w:r>
    </w:p>
    <w:p w14:paraId="22BF6E7F" w14:textId="77777777" w:rsidR="00FE322B" w:rsidRDefault="00FE322B" w:rsidP="005B6831">
      <w:pPr>
        <w:ind w:left="1416"/>
        <w:rPr>
          <w:rFonts w:ascii="Times New Roman" w:hAnsi="Times New Roman" w:cs="Times New Roman"/>
        </w:rPr>
      </w:pPr>
    </w:p>
    <w:p w14:paraId="7C24EFD0" w14:textId="77777777" w:rsidR="00231515" w:rsidRPr="00CC4A57" w:rsidRDefault="00231515" w:rsidP="00231515">
      <w:pPr>
        <w:rPr>
          <w:rFonts w:ascii="Times New Roman" w:hAnsi="Times New Roman" w:cs="Times New Roman"/>
          <w:b/>
          <w:bCs/>
        </w:rPr>
      </w:pPr>
      <w:r w:rsidRPr="00CC4A57">
        <w:rPr>
          <w:rFonts w:ascii="Times New Roman" w:hAnsi="Times New Roman" w:cs="Times New Roman"/>
          <w:b/>
          <w:bCs/>
        </w:rPr>
        <w:lastRenderedPageBreak/>
        <w:t>Негативный сценарий:</w:t>
      </w:r>
    </w:p>
    <w:p w14:paraId="34674175" w14:textId="2475F7C5" w:rsidR="00231515" w:rsidRPr="00231515" w:rsidRDefault="00231515" w:rsidP="00231515">
      <w:pPr>
        <w:rPr>
          <w:rFonts w:ascii="Times New Roman" w:hAnsi="Times New Roman" w:cs="Times New Roman"/>
        </w:rPr>
      </w:pPr>
      <w:r w:rsidRPr="00231515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Система не отобразила доступные для записи категории (</w:t>
      </w:r>
      <w:r w:rsidR="00AC41FB">
        <w:rPr>
          <w:rFonts w:ascii="Times New Roman" w:hAnsi="Times New Roman" w:cs="Times New Roman"/>
          <w:lang w:val="en-US"/>
        </w:rPr>
        <w:t>HTTP</w:t>
      </w:r>
      <w:r w:rsidR="00AC41FB">
        <w:rPr>
          <w:rFonts w:ascii="Times New Roman" w:hAnsi="Times New Roman" w:cs="Times New Roman"/>
        </w:rPr>
        <w:t>-ответ</w:t>
      </w:r>
      <w:r w:rsidR="00AC41FB" w:rsidRPr="00AC41FB">
        <w:rPr>
          <w:rFonts w:ascii="Times New Roman" w:hAnsi="Times New Roman" w:cs="Times New Roman"/>
        </w:rPr>
        <w:t xml:space="preserve"> </w:t>
      </w:r>
      <w:r w:rsidR="00AC41FB">
        <w:rPr>
          <w:rFonts w:ascii="Times New Roman" w:hAnsi="Times New Roman" w:cs="Times New Roman"/>
        </w:rPr>
        <w:t>4</w:t>
      </w:r>
      <w:r w:rsidR="00AC41FB" w:rsidRPr="00AC41FB">
        <w:rPr>
          <w:rFonts w:ascii="Times New Roman" w:hAnsi="Times New Roman" w:cs="Times New Roman"/>
        </w:rPr>
        <w:t>04</w:t>
      </w:r>
      <w:r>
        <w:rPr>
          <w:rFonts w:ascii="Times New Roman" w:hAnsi="Times New Roman" w:cs="Times New Roman"/>
        </w:rPr>
        <w:t>)</w:t>
      </w:r>
    </w:p>
    <w:p w14:paraId="6CD406CC" w14:textId="1728CDFC" w:rsidR="00AC41FB" w:rsidRDefault="00231515" w:rsidP="00AC41FB">
      <w:pPr>
        <w:ind w:firstLine="708"/>
        <w:rPr>
          <w:rFonts w:ascii="Times New Roman" w:hAnsi="Times New Roman" w:cs="Times New Roman"/>
        </w:rPr>
      </w:pPr>
      <w:r w:rsidRPr="00231515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A</w:t>
      </w:r>
      <w:r w:rsidRPr="00231515"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 </w:t>
      </w:r>
      <w:r w:rsidR="00AC41FB">
        <w:rPr>
          <w:rFonts w:ascii="Times New Roman" w:hAnsi="Times New Roman" w:cs="Times New Roman"/>
        </w:rPr>
        <w:t xml:space="preserve">Система выводит сообщение об ошибке </w:t>
      </w:r>
      <w:r w:rsidR="0056564E">
        <w:rPr>
          <w:rFonts w:ascii="Times New Roman" w:hAnsi="Times New Roman" w:cs="Times New Roman"/>
        </w:rPr>
        <w:t>«отсутствует подключение к сети»</w:t>
      </w:r>
    </w:p>
    <w:p w14:paraId="1D15C3D6" w14:textId="17DA6750" w:rsidR="00AC41FB" w:rsidRPr="00231515" w:rsidRDefault="00AC41FB" w:rsidP="00AC41FB">
      <w:pPr>
        <w:rPr>
          <w:rFonts w:ascii="Times New Roman" w:hAnsi="Times New Roman" w:cs="Times New Roman"/>
        </w:rPr>
      </w:pPr>
      <w:r w:rsidRPr="00231515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 xml:space="preserve"> Система не отобразила доступные для записи категории (</w:t>
      </w:r>
      <w:r>
        <w:rPr>
          <w:rFonts w:ascii="Times New Roman" w:hAnsi="Times New Roman" w:cs="Times New Roman"/>
          <w:lang w:val="en-US"/>
        </w:rPr>
        <w:t>HTTP</w:t>
      </w:r>
      <w:r>
        <w:rPr>
          <w:rFonts w:ascii="Times New Roman" w:hAnsi="Times New Roman" w:cs="Times New Roman"/>
        </w:rPr>
        <w:t>-ответ</w:t>
      </w:r>
      <w:r w:rsidRPr="00AC41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  <w:lang w:val="en-US"/>
        </w:rPr>
        <w:t>xx</w:t>
      </w:r>
      <w:r>
        <w:rPr>
          <w:rFonts w:ascii="Times New Roman" w:hAnsi="Times New Roman" w:cs="Times New Roman"/>
        </w:rPr>
        <w:t>)</w:t>
      </w:r>
    </w:p>
    <w:p w14:paraId="06397072" w14:textId="77777777" w:rsidR="0056564E" w:rsidRDefault="00AC41FB" w:rsidP="00AC41FB">
      <w:pPr>
        <w:ind w:firstLine="708"/>
        <w:rPr>
          <w:rFonts w:ascii="Times New Roman" w:hAnsi="Times New Roman" w:cs="Times New Roman"/>
        </w:rPr>
      </w:pPr>
      <w:r w:rsidRPr="00AC41FB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B</w:t>
      </w:r>
      <w:r w:rsidRPr="00AC41FB"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 </w:t>
      </w:r>
      <w:r w:rsidRPr="00AC41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Система выводит сообщение об ошибке «ошибка </w:t>
      </w:r>
      <w:r w:rsidR="00CC4A57">
        <w:rPr>
          <w:rFonts w:ascii="Times New Roman" w:hAnsi="Times New Roman" w:cs="Times New Roman"/>
        </w:rPr>
        <w:t>соединения, повторите попытку позже</w:t>
      </w:r>
      <w:r>
        <w:rPr>
          <w:rFonts w:ascii="Times New Roman" w:hAnsi="Times New Roman" w:cs="Times New Roman"/>
        </w:rPr>
        <w:t>»</w:t>
      </w:r>
    </w:p>
    <w:p w14:paraId="44124F06" w14:textId="77777777" w:rsidR="0056564E" w:rsidRDefault="0056564E" w:rsidP="005656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>
        <w:rPr>
          <w:rFonts w:ascii="Times New Roman" w:hAnsi="Times New Roman" w:cs="Times New Roman"/>
          <w:lang w:val="en-US"/>
        </w:rPr>
        <w:t>A</w:t>
      </w:r>
      <w:r w:rsidRPr="005656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Система не смогла сохранить идентификатор услуги из-за сбоя</w:t>
      </w:r>
    </w:p>
    <w:p w14:paraId="30BD74E7" w14:textId="77777777" w:rsidR="001F6B5B" w:rsidRDefault="0056564E" w:rsidP="005656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F6B5B">
        <w:rPr>
          <w:rFonts w:ascii="Times New Roman" w:hAnsi="Times New Roman" w:cs="Times New Roman"/>
        </w:rPr>
        <w:t>5.</w:t>
      </w:r>
      <w:r w:rsidR="001F6B5B">
        <w:rPr>
          <w:rFonts w:ascii="Times New Roman" w:hAnsi="Times New Roman" w:cs="Times New Roman"/>
          <w:lang w:val="en-US"/>
        </w:rPr>
        <w:t>A</w:t>
      </w:r>
      <w:r w:rsidR="001F6B5B">
        <w:rPr>
          <w:rFonts w:ascii="Times New Roman" w:hAnsi="Times New Roman" w:cs="Times New Roman"/>
        </w:rPr>
        <w:t>.1 Система выводит сообщение</w:t>
      </w:r>
      <w:r w:rsidR="001F6B5B" w:rsidRPr="0056564E">
        <w:rPr>
          <w:rFonts w:ascii="Times New Roman" w:hAnsi="Times New Roman" w:cs="Times New Roman"/>
        </w:rPr>
        <w:t xml:space="preserve"> </w:t>
      </w:r>
      <w:r w:rsidR="001F6B5B">
        <w:rPr>
          <w:rFonts w:ascii="Times New Roman" w:hAnsi="Times New Roman" w:cs="Times New Roman"/>
        </w:rPr>
        <w:t>об ошибке «не удалось сохранить выбор»</w:t>
      </w:r>
    </w:p>
    <w:p w14:paraId="1A64FB9D" w14:textId="5BBB5DE8" w:rsidR="00F67540" w:rsidRDefault="00F67540" w:rsidP="005656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.2 Система логирует ошибку</w:t>
      </w:r>
    </w:p>
    <w:p w14:paraId="56EA824D" w14:textId="4E2E8D0A" w:rsidR="009C446A" w:rsidRDefault="001F6B5B" w:rsidP="005656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</w:t>
      </w:r>
      <w:r w:rsidR="00F67540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w:r w:rsidR="009C446A">
        <w:rPr>
          <w:rFonts w:ascii="Times New Roman" w:hAnsi="Times New Roman" w:cs="Times New Roman"/>
        </w:rPr>
        <w:t xml:space="preserve">Система предлагает кнопки: </w:t>
      </w:r>
    </w:p>
    <w:p w14:paraId="453D26F1" w14:textId="63EEC6FA" w:rsidR="009C446A" w:rsidRPr="005F342F" w:rsidRDefault="009C446A" w:rsidP="005F342F">
      <w:pPr>
        <w:pStyle w:val="a8"/>
        <w:numPr>
          <w:ilvl w:val="0"/>
          <w:numId w:val="21"/>
        </w:numPr>
        <w:rPr>
          <w:rFonts w:ascii="Times New Roman" w:hAnsi="Times New Roman" w:cs="Times New Roman"/>
        </w:rPr>
      </w:pPr>
      <w:r w:rsidRPr="005F342F">
        <w:rPr>
          <w:rFonts w:ascii="Times New Roman" w:hAnsi="Times New Roman" w:cs="Times New Roman"/>
        </w:rPr>
        <w:t xml:space="preserve">«повторить попытку» – система повторяет попытку сохранить идентификатор услуги, возврат к шагу 5 </w:t>
      </w:r>
      <w:r w:rsidRPr="005F342F">
        <w:rPr>
          <w:rFonts w:ascii="Times New Roman" w:hAnsi="Times New Roman" w:cs="Times New Roman"/>
          <w:lang w:val="en-US"/>
        </w:rPr>
        <w:t>UC</w:t>
      </w:r>
      <w:r w:rsidRPr="005F342F">
        <w:rPr>
          <w:rFonts w:ascii="Times New Roman" w:hAnsi="Times New Roman" w:cs="Times New Roman"/>
        </w:rPr>
        <w:t>-3</w:t>
      </w:r>
    </w:p>
    <w:p w14:paraId="3BE68441" w14:textId="4D0FD85F" w:rsidR="00AF11C8" w:rsidRPr="005F342F" w:rsidRDefault="009C446A" w:rsidP="005F342F">
      <w:pPr>
        <w:pStyle w:val="a8"/>
        <w:numPr>
          <w:ilvl w:val="0"/>
          <w:numId w:val="21"/>
        </w:numPr>
        <w:rPr>
          <w:rFonts w:ascii="Times New Roman" w:hAnsi="Times New Roman" w:cs="Times New Roman"/>
        </w:rPr>
      </w:pPr>
      <w:r w:rsidRPr="005F342F">
        <w:rPr>
          <w:rFonts w:ascii="Times New Roman" w:hAnsi="Times New Roman" w:cs="Times New Roman"/>
        </w:rPr>
        <w:t xml:space="preserve">«вернуться назад» – система отображает экран с выбором категорий слуг, возврат к шагу 1 </w:t>
      </w:r>
      <w:r w:rsidRPr="005F342F">
        <w:rPr>
          <w:rFonts w:ascii="Times New Roman" w:hAnsi="Times New Roman" w:cs="Times New Roman"/>
          <w:lang w:val="en-US"/>
        </w:rPr>
        <w:t>UC</w:t>
      </w:r>
      <w:r w:rsidRPr="005F342F">
        <w:rPr>
          <w:rFonts w:ascii="Times New Roman" w:hAnsi="Times New Roman" w:cs="Times New Roman"/>
        </w:rPr>
        <w:t>-3</w:t>
      </w:r>
      <w:r w:rsidR="00AF11C8" w:rsidRPr="005F342F">
        <w:rPr>
          <w:rFonts w:ascii="Times New Roman" w:hAnsi="Times New Roman" w:cs="Times New Roman"/>
          <w:b/>
          <w:bCs/>
        </w:rPr>
        <w:br w:type="page"/>
      </w:r>
    </w:p>
    <w:p w14:paraId="156C7BB8" w14:textId="77777777" w:rsidR="00AF11C8" w:rsidRPr="00B40094" w:rsidRDefault="00AF11C8" w:rsidP="00AF11C8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  <w:lang w:val="en-US"/>
        </w:rPr>
        <w:lastRenderedPageBreak/>
        <w:t>UC</w:t>
      </w:r>
      <w:r w:rsidRPr="009C0B5F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4</w:t>
      </w:r>
      <w:r w:rsidRPr="00B40094"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  <w:lang w:val="en-US"/>
        </w:rPr>
        <w:t>include</w:t>
      </w:r>
      <w:r>
        <w:rPr>
          <w:rFonts w:ascii="Times New Roman" w:hAnsi="Times New Roman" w:cs="Times New Roman"/>
          <w:b/>
          <w:bCs/>
        </w:rPr>
        <w:t>)</w:t>
      </w:r>
    </w:p>
    <w:p w14:paraId="7DD30DF8" w14:textId="77777777" w:rsidR="00AF11C8" w:rsidRPr="004E065D" w:rsidRDefault="00AF11C8" w:rsidP="00AF11C8">
      <w:pPr>
        <w:rPr>
          <w:rFonts w:ascii="Times New Roman" w:hAnsi="Times New Roman" w:cs="Times New Roman"/>
          <w:b/>
          <w:bCs/>
        </w:rPr>
      </w:pPr>
      <w:r w:rsidRPr="00A8568B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Выбор </w:t>
      </w:r>
      <w:r w:rsidR="004E065D" w:rsidRPr="00DF643D">
        <w:rPr>
          <w:rFonts w:ascii="Times New Roman" w:hAnsi="Times New Roman" w:cs="Times New Roman"/>
          <w:b/>
          <w:bCs/>
        </w:rPr>
        <w:t>м</w:t>
      </w:r>
      <w:r w:rsidR="004E065D">
        <w:rPr>
          <w:rFonts w:ascii="Times New Roman" w:hAnsi="Times New Roman" w:cs="Times New Roman"/>
          <w:b/>
          <w:bCs/>
        </w:rPr>
        <w:t>астера</w:t>
      </w:r>
    </w:p>
    <w:p w14:paraId="24CBD1EA" w14:textId="77777777" w:rsidR="00AF11C8" w:rsidRPr="006E316A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Актор:</w:t>
      </w:r>
      <w:r>
        <w:rPr>
          <w:rFonts w:ascii="Times New Roman" w:hAnsi="Times New Roman" w:cs="Times New Roman"/>
        </w:rPr>
        <w:t xml:space="preserve"> Клиент</w:t>
      </w:r>
    </w:p>
    <w:p w14:paraId="3A40CA5C" w14:textId="77777777" w:rsidR="00AF11C8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Область действия:</w:t>
      </w:r>
      <w:r w:rsidR="004E065D">
        <w:rPr>
          <w:rFonts w:ascii="Times New Roman" w:hAnsi="Times New Roman" w:cs="Times New Roman"/>
          <w:b/>
          <w:bCs/>
        </w:rPr>
        <w:t xml:space="preserve"> </w:t>
      </w:r>
      <w:r w:rsidR="004E065D">
        <w:rPr>
          <w:rFonts w:ascii="Times New Roman" w:hAnsi="Times New Roman" w:cs="Times New Roman"/>
        </w:rPr>
        <w:t xml:space="preserve">Выбор мастера, </w:t>
      </w:r>
      <w:r w:rsidR="00642338">
        <w:rPr>
          <w:rFonts w:ascii="Times New Roman" w:hAnsi="Times New Roman" w:cs="Times New Roman"/>
        </w:rPr>
        <w:t>оказывающего интересую</w:t>
      </w:r>
      <w:r w:rsidR="00182ABE">
        <w:rPr>
          <w:rFonts w:ascii="Times New Roman" w:hAnsi="Times New Roman" w:cs="Times New Roman"/>
        </w:rPr>
        <w:t>щую услугу</w:t>
      </w:r>
      <w:r w:rsidR="00642338">
        <w:rPr>
          <w:rFonts w:ascii="Times New Roman" w:hAnsi="Times New Roman" w:cs="Times New Roman"/>
        </w:rPr>
        <w:t>, из списка мастеров барбершопа</w:t>
      </w:r>
      <w:r>
        <w:rPr>
          <w:rFonts w:ascii="Times New Roman" w:hAnsi="Times New Roman" w:cs="Times New Roman"/>
        </w:rPr>
        <w:t xml:space="preserve"> </w:t>
      </w:r>
    </w:p>
    <w:p w14:paraId="62A008C8" w14:textId="1DC29794" w:rsidR="00AF11C8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Уровень:</w:t>
      </w:r>
      <w:r>
        <w:rPr>
          <w:rFonts w:ascii="Times New Roman" w:hAnsi="Times New Roman" w:cs="Times New Roman"/>
        </w:rPr>
        <w:t xml:space="preserve"> </w:t>
      </w:r>
      <w:r w:rsidR="00754D58">
        <w:rPr>
          <w:rFonts w:ascii="Times New Roman" w:hAnsi="Times New Roman" w:cs="Times New Roman"/>
        </w:rPr>
        <w:t>Подфункция</w:t>
      </w:r>
    </w:p>
    <w:p w14:paraId="307DC6EF" w14:textId="77777777" w:rsidR="00AF11C8" w:rsidRDefault="00AF11C8" w:rsidP="00AF11C8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Участники и интересы:</w:t>
      </w:r>
    </w:p>
    <w:p w14:paraId="64459657" w14:textId="77777777" w:rsidR="00182ABE" w:rsidRDefault="00182ABE" w:rsidP="00AF1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Клиент – просмотреть доступных для записи мастеров и выбрать, отвечающего необходимым критериям</w:t>
      </w:r>
    </w:p>
    <w:p w14:paraId="5CA56770" w14:textId="77777777" w:rsidR="00182ABE" w:rsidRPr="00182ABE" w:rsidRDefault="00182ABE" w:rsidP="00AF1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Онлайн-система – получить данные о мастере, к которому хочет записаться клиент для отображения доступных временных слотов</w:t>
      </w:r>
    </w:p>
    <w:p w14:paraId="507E19BD" w14:textId="77777777" w:rsidR="00AF11C8" w:rsidRPr="00F7224F" w:rsidRDefault="00AF11C8" w:rsidP="00AF1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</w:t>
      </w:r>
      <w:r w:rsidRPr="00951DD0">
        <w:rPr>
          <w:rFonts w:ascii="Times New Roman" w:hAnsi="Times New Roman" w:cs="Times New Roman"/>
          <w:b/>
          <w:bCs/>
        </w:rPr>
        <w:t>азначение</w:t>
      </w:r>
      <w:r>
        <w:rPr>
          <w:rFonts w:ascii="Times New Roman" w:hAnsi="Times New Roman" w:cs="Times New Roman"/>
          <w:b/>
          <w:bCs/>
        </w:rPr>
        <w:t>)</w:t>
      </w:r>
      <w:r w:rsidRPr="00951DD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2338">
        <w:rPr>
          <w:rFonts w:ascii="Times New Roman" w:hAnsi="Times New Roman" w:cs="Times New Roman"/>
        </w:rPr>
        <w:t>Выбор понравившегося мастера</w:t>
      </w:r>
    </w:p>
    <w:p w14:paraId="10AE50A3" w14:textId="77777777" w:rsidR="00AF11C8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Предусловие:</w:t>
      </w:r>
      <w:r>
        <w:rPr>
          <w:rFonts w:ascii="Times New Roman" w:hAnsi="Times New Roman" w:cs="Times New Roman"/>
        </w:rPr>
        <w:t xml:space="preserve"> </w:t>
      </w:r>
      <w:r w:rsidR="00642338">
        <w:rPr>
          <w:rFonts w:ascii="Times New Roman" w:hAnsi="Times New Roman" w:cs="Times New Roman"/>
        </w:rPr>
        <w:t>Внесена информация об опыте работы мастеров,</w:t>
      </w:r>
      <w:r w:rsidR="00182ABE">
        <w:rPr>
          <w:rFonts w:ascii="Times New Roman" w:hAnsi="Times New Roman" w:cs="Times New Roman"/>
        </w:rPr>
        <w:t xml:space="preserve"> есть отзывы предыдущих клиентов о мастерах. Клиент завершил предыдущий этап записи, где выбрал услугу</w:t>
      </w:r>
    </w:p>
    <w:p w14:paraId="0A58430D" w14:textId="77777777" w:rsidR="00AF11C8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Триггер:</w:t>
      </w:r>
      <w:r>
        <w:rPr>
          <w:rFonts w:ascii="Times New Roman" w:hAnsi="Times New Roman" w:cs="Times New Roman"/>
        </w:rPr>
        <w:t xml:space="preserve"> </w:t>
      </w:r>
      <w:r w:rsidR="00182ABE">
        <w:rPr>
          <w:rFonts w:ascii="Times New Roman" w:hAnsi="Times New Roman" w:cs="Times New Roman"/>
        </w:rPr>
        <w:t>Завершение этапа записи «выбор услуги»</w:t>
      </w:r>
    </w:p>
    <w:p w14:paraId="77110849" w14:textId="77777777" w:rsidR="00AF11C8" w:rsidRPr="009C0B5F" w:rsidRDefault="00AF11C8" w:rsidP="00AF11C8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Постусловия:</w:t>
      </w:r>
    </w:p>
    <w:p w14:paraId="6377CC0F" w14:textId="161D1E6E" w:rsidR="00AF11C8" w:rsidRDefault="00AF11C8" w:rsidP="00AF11C8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Минимальные гарантии:</w:t>
      </w:r>
      <w:r>
        <w:rPr>
          <w:rFonts w:ascii="Times New Roman" w:hAnsi="Times New Roman" w:cs="Times New Roman"/>
        </w:rPr>
        <w:t xml:space="preserve"> </w:t>
      </w:r>
      <w:r w:rsidR="000F52DE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Система за</w:t>
      </w:r>
      <w:r w:rsidR="000F52DE">
        <w:rPr>
          <w:rFonts w:ascii="Times New Roman" w:hAnsi="Times New Roman" w:cs="Times New Roman"/>
          <w:color w:val="000000" w:themeColor="text1"/>
          <w:shd w:val="clear" w:color="auto" w:fill="FFFFFF"/>
        </w:rPr>
        <w:t>логировала</w:t>
      </w:r>
      <w:r w:rsidR="000F52DE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факт попытки</w:t>
      </w:r>
      <w:r w:rsidR="000F52DE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списка мастеров</w:t>
      </w:r>
    </w:p>
    <w:p w14:paraId="4F00ACF3" w14:textId="77777777" w:rsidR="00B902FA" w:rsidRDefault="00AF11C8" w:rsidP="00754D58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Гарантия успеха:</w:t>
      </w:r>
      <w:r>
        <w:rPr>
          <w:rFonts w:ascii="Times New Roman" w:hAnsi="Times New Roman" w:cs="Times New Roman"/>
        </w:rPr>
        <w:t xml:space="preserve"> </w:t>
      </w:r>
      <w:r w:rsidR="00182ABE">
        <w:rPr>
          <w:rFonts w:ascii="Times New Roman" w:hAnsi="Times New Roman" w:cs="Times New Roman"/>
        </w:rPr>
        <w:t xml:space="preserve">Клиент выбрал </w:t>
      </w:r>
      <w:r w:rsidR="00754D58">
        <w:rPr>
          <w:rFonts w:ascii="Times New Roman" w:hAnsi="Times New Roman" w:cs="Times New Roman"/>
        </w:rPr>
        <w:t xml:space="preserve">мастера </w:t>
      </w:r>
      <w:r w:rsidR="00754D58" w:rsidRPr="00754D58">
        <w:rPr>
          <w:rFonts w:ascii="Times New Roman" w:hAnsi="Times New Roman" w:cs="Times New Roman"/>
        </w:rPr>
        <w:t>и е</w:t>
      </w:r>
      <w:r w:rsidR="00754D58">
        <w:rPr>
          <w:rFonts w:ascii="Times New Roman" w:hAnsi="Times New Roman" w:cs="Times New Roman"/>
        </w:rPr>
        <w:t>го</w:t>
      </w:r>
      <w:r w:rsidR="00754D58" w:rsidRPr="00754D58">
        <w:rPr>
          <w:rFonts w:ascii="Times New Roman" w:hAnsi="Times New Roman" w:cs="Times New Roman"/>
        </w:rPr>
        <w:t xml:space="preserve"> идентификатор передан в основной поток UC-2</w:t>
      </w:r>
      <w:r w:rsidR="00754D58">
        <w:rPr>
          <w:rFonts w:ascii="Times New Roman" w:hAnsi="Times New Roman" w:cs="Times New Roman"/>
          <w:b/>
          <w:bCs/>
        </w:rPr>
        <w:t xml:space="preserve"> </w:t>
      </w:r>
      <w:r w:rsidR="00754D58">
        <w:rPr>
          <w:rFonts w:ascii="Times New Roman" w:hAnsi="Times New Roman" w:cs="Times New Roman"/>
        </w:rPr>
        <w:t>для перехода к следующему этапу записи</w:t>
      </w:r>
    </w:p>
    <w:p w14:paraId="67F7CF53" w14:textId="77777777" w:rsidR="00B902FA" w:rsidRDefault="00B902FA" w:rsidP="00B902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Основной сценарий:</w:t>
      </w:r>
    </w:p>
    <w:p w14:paraId="48AB559D" w14:textId="60E059DC" w:rsidR="0004239F" w:rsidRDefault="0004239F" w:rsidP="0004239F">
      <w:pPr>
        <w:pStyle w:val="a8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отображает доступных мастеров, работающих по выбранно</w:t>
      </w:r>
      <w:r w:rsidR="00B9783A">
        <w:rPr>
          <w:rFonts w:ascii="Times New Roman" w:hAnsi="Times New Roman" w:cs="Times New Roman"/>
        </w:rPr>
        <w:t>й</w:t>
      </w:r>
      <w:r>
        <w:rPr>
          <w:rFonts w:ascii="Times New Roman" w:hAnsi="Times New Roman" w:cs="Times New Roman"/>
        </w:rPr>
        <w:t xml:space="preserve"> клиенту </w:t>
      </w:r>
      <w:r w:rsidR="00B9783A">
        <w:rPr>
          <w:rFonts w:ascii="Times New Roman" w:hAnsi="Times New Roman" w:cs="Times New Roman"/>
        </w:rPr>
        <w:t>категории</w:t>
      </w:r>
    </w:p>
    <w:p w14:paraId="35A1CE35" w14:textId="580BFFC1" w:rsidR="002C4EC2" w:rsidRDefault="002C4EC2" w:rsidP="0004239F">
      <w:pPr>
        <w:pStyle w:val="a8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отображает кнопку фильтрации списка мастеров «по рейтингу»(</w:t>
      </w:r>
      <w:r>
        <w:rPr>
          <w:rFonts w:ascii="Times New Roman" w:hAnsi="Times New Roman" w:cs="Times New Roman"/>
          <w:lang w:val="en-US"/>
        </w:rPr>
        <w:t>UC</w:t>
      </w:r>
      <w:r w:rsidRPr="002C4EC2">
        <w:rPr>
          <w:rFonts w:ascii="Times New Roman" w:hAnsi="Times New Roman" w:cs="Times New Roman"/>
        </w:rPr>
        <w:t>-6</w:t>
      </w:r>
      <w:r>
        <w:rPr>
          <w:rFonts w:ascii="Times New Roman" w:hAnsi="Times New Roman" w:cs="Times New Roman"/>
        </w:rPr>
        <w:t>)</w:t>
      </w:r>
    </w:p>
    <w:p w14:paraId="596671AF" w14:textId="3C9A5876" w:rsidR="0004239F" w:rsidRDefault="0004239F" w:rsidP="0004239F">
      <w:pPr>
        <w:pStyle w:val="a8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выбирает мастера</w:t>
      </w:r>
    </w:p>
    <w:p w14:paraId="5094F1CF" w14:textId="6D399B13" w:rsidR="0004239F" w:rsidRDefault="0004239F" w:rsidP="0004239F">
      <w:pPr>
        <w:pStyle w:val="a8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сохранила идентификатор выбранного мастера</w:t>
      </w:r>
    </w:p>
    <w:p w14:paraId="59C39A64" w14:textId="6C162F7E" w:rsidR="0004239F" w:rsidRDefault="0004239F" w:rsidP="00B902FA">
      <w:pPr>
        <w:pStyle w:val="a8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Переход к пункту </w:t>
      </w:r>
      <w:r w:rsidR="00815225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</w:rPr>
        <w:t xml:space="preserve"> основного сценария </w:t>
      </w:r>
      <w:r>
        <w:rPr>
          <w:rFonts w:ascii="Times New Roman" w:hAnsi="Times New Roman" w:cs="Times New Roman"/>
          <w:lang w:val="en-US"/>
        </w:rPr>
        <w:t>UC</w:t>
      </w:r>
      <w:r w:rsidRPr="00A6453C">
        <w:rPr>
          <w:rFonts w:ascii="Times New Roman" w:hAnsi="Times New Roman" w:cs="Times New Roman"/>
        </w:rPr>
        <w:t>-2</w:t>
      </w:r>
    </w:p>
    <w:p w14:paraId="28D99652" w14:textId="50A80B3A" w:rsidR="00B902FA" w:rsidRPr="0004239F" w:rsidRDefault="00B902FA" w:rsidP="0004239F">
      <w:pPr>
        <w:rPr>
          <w:rFonts w:ascii="Times New Roman" w:hAnsi="Times New Roman" w:cs="Times New Roman"/>
        </w:rPr>
      </w:pPr>
      <w:r w:rsidRPr="0004239F">
        <w:rPr>
          <w:rFonts w:ascii="Times New Roman" w:hAnsi="Times New Roman" w:cs="Times New Roman"/>
          <w:b/>
          <w:bCs/>
        </w:rPr>
        <w:t>Расширения:</w:t>
      </w:r>
    </w:p>
    <w:p w14:paraId="7EB6D13A" w14:textId="77777777" w:rsidR="005B6831" w:rsidRPr="005B6831" w:rsidRDefault="00B902FA" w:rsidP="00B902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Альтернативный сценарий:</w:t>
      </w:r>
    </w:p>
    <w:p w14:paraId="579A42A0" w14:textId="77777777" w:rsidR="005B6831" w:rsidRDefault="005B6831" w:rsidP="00B902FA">
      <w:pPr>
        <w:rPr>
          <w:rFonts w:ascii="Times New Roman" w:hAnsi="Times New Roman" w:cs="Times New Roman"/>
        </w:rPr>
      </w:pPr>
      <w:r w:rsidRPr="005B6831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  <w:lang w:val="en-US"/>
        </w:rPr>
        <w:t>A</w:t>
      </w:r>
      <w:r w:rsidRPr="005B68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Клиент вышел с сайта, не выбрав мастера:</w:t>
      </w:r>
    </w:p>
    <w:p w14:paraId="2519D15F" w14:textId="0F92C2FD" w:rsidR="005B6831" w:rsidRPr="00B667A8" w:rsidRDefault="005B6831" w:rsidP="00B902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B6831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.1 </w:t>
      </w:r>
      <w:r w:rsidR="00B667A8">
        <w:rPr>
          <w:rFonts w:ascii="Times New Roman" w:hAnsi="Times New Roman" w:cs="Times New Roman"/>
        </w:rPr>
        <w:t>Система сохранила введенные до выхода с сайта клиентом данные</w:t>
      </w:r>
    </w:p>
    <w:p w14:paraId="601BFFE8" w14:textId="77777777" w:rsidR="00AC41FB" w:rsidRDefault="005B6831" w:rsidP="00B902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B6831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.2</w:t>
      </w:r>
      <w:r w:rsidR="00B667A8">
        <w:rPr>
          <w:rFonts w:ascii="Times New Roman" w:hAnsi="Times New Roman" w:cs="Times New Roman"/>
        </w:rPr>
        <w:t xml:space="preserve"> Система предложила клиенту продолжить запись при возвращении клиента</w:t>
      </w:r>
      <w:r w:rsidR="00B667A8">
        <w:rPr>
          <w:rFonts w:ascii="Times New Roman" w:hAnsi="Times New Roman" w:cs="Times New Roman"/>
        </w:rPr>
        <w:tab/>
        <w:t>на сайт</w:t>
      </w:r>
      <w:r w:rsidR="00B667A8" w:rsidRPr="00182ABE">
        <w:rPr>
          <w:rFonts w:ascii="Times New Roman" w:hAnsi="Times New Roman" w:cs="Times New Roman"/>
          <w:b/>
          <w:bCs/>
        </w:rPr>
        <w:t xml:space="preserve"> </w:t>
      </w:r>
      <w:r w:rsidR="00B667A8">
        <w:rPr>
          <w:rFonts w:ascii="Times New Roman" w:hAnsi="Times New Roman" w:cs="Times New Roman"/>
        </w:rPr>
        <w:t>с этапа выбора мастера</w:t>
      </w:r>
    </w:p>
    <w:p w14:paraId="5B9CF270" w14:textId="77777777" w:rsidR="00FE322B" w:rsidRDefault="00FE322B" w:rsidP="00B902FA">
      <w:pPr>
        <w:rPr>
          <w:rFonts w:ascii="Times New Roman" w:hAnsi="Times New Roman" w:cs="Times New Roman"/>
        </w:rPr>
      </w:pPr>
    </w:p>
    <w:p w14:paraId="2F5B678E" w14:textId="4008BE5F" w:rsidR="00AC41FB" w:rsidRPr="0056564E" w:rsidRDefault="00AC41FB" w:rsidP="00B902FA">
      <w:pPr>
        <w:rPr>
          <w:rFonts w:ascii="Times New Roman" w:hAnsi="Times New Roman" w:cs="Times New Roman"/>
          <w:b/>
          <w:bCs/>
        </w:rPr>
      </w:pPr>
      <w:r w:rsidRPr="0056564E">
        <w:rPr>
          <w:rFonts w:ascii="Times New Roman" w:hAnsi="Times New Roman" w:cs="Times New Roman"/>
          <w:b/>
          <w:bCs/>
        </w:rPr>
        <w:lastRenderedPageBreak/>
        <w:t>Негативный сценарий:</w:t>
      </w:r>
    </w:p>
    <w:p w14:paraId="2D355C78" w14:textId="1997BDF7" w:rsidR="00AC41FB" w:rsidRPr="00231515" w:rsidRDefault="00AC41FB" w:rsidP="00AC41FB">
      <w:pPr>
        <w:rPr>
          <w:rFonts w:ascii="Times New Roman" w:hAnsi="Times New Roman" w:cs="Times New Roman"/>
        </w:rPr>
      </w:pPr>
      <w:r w:rsidRPr="00231515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Система не отобразила </w:t>
      </w:r>
      <w:r w:rsidR="0056564E">
        <w:rPr>
          <w:rFonts w:ascii="Times New Roman" w:hAnsi="Times New Roman" w:cs="Times New Roman"/>
        </w:rPr>
        <w:t>список мастеров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HTTP</w:t>
      </w:r>
      <w:r>
        <w:rPr>
          <w:rFonts w:ascii="Times New Roman" w:hAnsi="Times New Roman" w:cs="Times New Roman"/>
        </w:rPr>
        <w:t>-ответ</w:t>
      </w:r>
      <w:r w:rsidRPr="00AC41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AC41FB">
        <w:rPr>
          <w:rFonts w:ascii="Times New Roman" w:hAnsi="Times New Roman" w:cs="Times New Roman"/>
        </w:rPr>
        <w:t>04</w:t>
      </w:r>
      <w:r>
        <w:rPr>
          <w:rFonts w:ascii="Times New Roman" w:hAnsi="Times New Roman" w:cs="Times New Roman"/>
        </w:rPr>
        <w:t>)</w:t>
      </w:r>
    </w:p>
    <w:p w14:paraId="732944BA" w14:textId="75F9A7DE" w:rsidR="00AC41FB" w:rsidRDefault="00AC41FB" w:rsidP="00AC41FB">
      <w:pPr>
        <w:ind w:firstLine="708"/>
        <w:rPr>
          <w:rFonts w:ascii="Times New Roman" w:hAnsi="Times New Roman" w:cs="Times New Roman"/>
        </w:rPr>
      </w:pPr>
      <w:r w:rsidRPr="00231515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A</w:t>
      </w:r>
      <w:r w:rsidRPr="00231515"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 Система выводит сообщение об ошибке «отсутств</w:t>
      </w:r>
      <w:r w:rsidR="0056564E">
        <w:rPr>
          <w:rFonts w:ascii="Times New Roman" w:hAnsi="Times New Roman" w:cs="Times New Roman"/>
        </w:rPr>
        <w:t>ует подключение к</w:t>
      </w:r>
      <w:r>
        <w:rPr>
          <w:rFonts w:ascii="Times New Roman" w:hAnsi="Times New Roman" w:cs="Times New Roman"/>
        </w:rPr>
        <w:t xml:space="preserve"> сети»</w:t>
      </w:r>
    </w:p>
    <w:p w14:paraId="113E8B4F" w14:textId="77777777" w:rsidR="00AC41FB" w:rsidRPr="00231515" w:rsidRDefault="00AC41FB" w:rsidP="00AC41FB">
      <w:pPr>
        <w:rPr>
          <w:rFonts w:ascii="Times New Roman" w:hAnsi="Times New Roman" w:cs="Times New Roman"/>
        </w:rPr>
      </w:pPr>
      <w:r w:rsidRPr="00231515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 xml:space="preserve"> Система не отобразила доступные для записи категории (</w:t>
      </w:r>
      <w:r>
        <w:rPr>
          <w:rFonts w:ascii="Times New Roman" w:hAnsi="Times New Roman" w:cs="Times New Roman"/>
          <w:lang w:val="en-US"/>
        </w:rPr>
        <w:t>HTTP</w:t>
      </w:r>
      <w:r>
        <w:rPr>
          <w:rFonts w:ascii="Times New Roman" w:hAnsi="Times New Roman" w:cs="Times New Roman"/>
        </w:rPr>
        <w:t>-ответ</w:t>
      </w:r>
      <w:r w:rsidRPr="00AC41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  <w:lang w:val="en-US"/>
        </w:rPr>
        <w:t>xx</w:t>
      </w:r>
      <w:r>
        <w:rPr>
          <w:rFonts w:ascii="Times New Roman" w:hAnsi="Times New Roman" w:cs="Times New Roman"/>
        </w:rPr>
        <w:t>)</w:t>
      </w:r>
    </w:p>
    <w:p w14:paraId="5010E5A4" w14:textId="77777777" w:rsidR="00FE322B" w:rsidRDefault="00AC41FB" w:rsidP="0056564E">
      <w:pPr>
        <w:ind w:firstLine="708"/>
        <w:rPr>
          <w:rFonts w:ascii="Times New Roman" w:hAnsi="Times New Roman" w:cs="Times New Roman"/>
        </w:rPr>
      </w:pPr>
      <w:r w:rsidRPr="00AC41FB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B</w:t>
      </w:r>
      <w:r w:rsidRPr="00AC41FB"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 </w:t>
      </w:r>
      <w:r w:rsidRPr="00AC41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Система выводит сообщение об ошибке «ошибка сервера»</w:t>
      </w:r>
    </w:p>
    <w:p w14:paraId="3346B126" w14:textId="2DBC31C8" w:rsidR="00FE322B" w:rsidRDefault="00FE322B" w:rsidP="00FE32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FE322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 w:rsidRPr="00FE322B">
        <w:rPr>
          <w:rFonts w:ascii="Times New Roman" w:hAnsi="Times New Roman" w:cs="Times New Roman"/>
        </w:rPr>
        <w:t xml:space="preserve"> Система </w:t>
      </w:r>
      <w:r>
        <w:rPr>
          <w:rFonts w:ascii="Times New Roman" w:hAnsi="Times New Roman" w:cs="Times New Roman"/>
        </w:rPr>
        <w:t xml:space="preserve">не смогла </w:t>
      </w:r>
      <w:r w:rsidRPr="00FE322B">
        <w:rPr>
          <w:rFonts w:ascii="Times New Roman" w:hAnsi="Times New Roman" w:cs="Times New Roman"/>
        </w:rPr>
        <w:t>сохрани</w:t>
      </w:r>
      <w:r>
        <w:rPr>
          <w:rFonts w:ascii="Times New Roman" w:hAnsi="Times New Roman" w:cs="Times New Roman"/>
        </w:rPr>
        <w:t>ть</w:t>
      </w:r>
      <w:r w:rsidRPr="00FE322B">
        <w:rPr>
          <w:rFonts w:ascii="Times New Roman" w:hAnsi="Times New Roman" w:cs="Times New Roman"/>
        </w:rPr>
        <w:t xml:space="preserve"> идентификатор выбранного мастера</w:t>
      </w:r>
      <w:r>
        <w:rPr>
          <w:rFonts w:ascii="Times New Roman" w:hAnsi="Times New Roman" w:cs="Times New Roman"/>
        </w:rPr>
        <w:t xml:space="preserve"> из-за сбоя</w:t>
      </w:r>
    </w:p>
    <w:p w14:paraId="37B8EFD0" w14:textId="32E08B35" w:rsidR="00F67540" w:rsidRDefault="00F67540" w:rsidP="00F67540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.1 Система выводит сообщение</w:t>
      </w:r>
      <w:r w:rsidRPr="005656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об ошибке «не удалось сохранить выбор»</w:t>
      </w:r>
    </w:p>
    <w:p w14:paraId="07BDB7D7" w14:textId="22E32C95" w:rsidR="00F67540" w:rsidRDefault="00F67540" w:rsidP="00F67540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.2 Система логирует ошибку</w:t>
      </w:r>
    </w:p>
    <w:p w14:paraId="4CD4C392" w14:textId="54F59650" w:rsidR="00F67540" w:rsidRDefault="00F67540" w:rsidP="00F675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4.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.3 Система предлагает кнопки: </w:t>
      </w:r>
    </w:p>
    <w:p w14:paraId="195F9D0C" w14:textId="1EBCBA2B" w:rsidR="00F67540" w:rsidRPr="005F342F" w:rsidRDefault="00F67540" w:rsidP="005F342F">
      <w:pPr>
        <w:pStyle w:val="a8"/>
        <w:numPr>
          <w:ilvl w:val="0"/>
          <w:numId w:val="20"/>
        </w:numPr>
        <w:rPr>
          <w:rFonts w:ascii="Times New Roman" w:hAnsi="Times New Roman" w:cs="Times New Roman"/>
        </w:rPr>
      </w:pPr>
      <w:r w:rsidRPr="005F342F">
        <w:rPr>
          <w:rFonts w:ascii="Times New Roman" w:hAnsi="Times New Roman" w:cs="Times New Roman"/>
        </w:rPr>
        <w:t xml:space="preserve">«повторить попытку» – система повторяет попытку сохранить идентификатор мастера, возврат к шагу 4 </w:t>
      </w:r>
      <w:r w:rsidRPr="005F342F">
        <w:rPr>
          <w:rFonts w:ascii="Times New Roman" w:hAnsi="Times New Roman" w:cs="Times New Roman"/>
          <w:lang w:val="en-US"/>
        </w:rPr>
        <w:t>UC</w:t>
      </w:r>
      <w:r w:rsidRPr="005F342F">
        <w:rPr>
          <w:rFonts w:ascii="Times New Roman" w:hAnsi="Times New Roman" w:cs="Times New Roman"/>
        </w:rPr>
        <w:t>-4</w:t>
      </w:r>
    </w:p>
    <w:p w14:paraId="3A935649" w14:textId="025772D7" w:rsidR="00FE322B" w:rsidRPr="005F342F" w:rsidRDefault="00F67540" w:rsidP="005F342F">
      <w:pPr>
        <w:pStyle w:val="a8"/>
        <w:numPr>
          <w:ilvl w:val="0"/>
          <w:numId w:val="20"/>
        </w:numPr>
        <w:rPr>
          <w:rFonts w:ascii="Times New Roman" w:hAnsi="Times New Roman" w:cs="Times New Roman"/>
        </w:rPr>
      </w:pPr>
      <w:r w:rsidRPr="005F342F">
        <w:rPr>
          <w:rFonts w:ascii="Times New Roman" w:hAnsi="Times New Roman" w:cs="Times New Roman"/>
        </w:rPr>
        <w:t xml:space="preserve">«вернуться назад» – система отображает экран с выбором мастера, возврат к шагу 1 </w:t>
      </w:r>
      <w:r w:rsidRPr="005F342F">
        <w:rPr>
          <w:rFonts w:ascii="Times New Roman" w:hAnsi="Times New Roman" w:cs="Times New Roman"/>
          <w:lang w:val="en-US"/>
        </w:rPr>
        <w:t>UC</w:t>
      </w:r>
      <w:r w:rsidRPr="005F342F">
        <w:rPr>
          <w:rFonts w:ascii="Times New Roman" w:hAnsi="Times New Roman" w:cs="Times New Roman"/>
        </w:rPr>
        <w:t>-4</w:t>
      </w:r>
    </w:p>
    <w:p w14:paraId="07EF0CF3" w14:textId="610D2352" w:rsidR="00AF11C8" w:rsidRPr="00182ABE" w:rsidRDefault="00AF11C8" w:rsidP="0056564E">
      <w:pPr>
        <w:ind w:firstLine="708"/>
        <w:rPr>
          <w:rFonts w:ascii="Times New Roman" w:hAnsi="Times New Roman" w:cs="Times New Roman"/>
          <w:b/>
          <w:bCs/>
        </w:rPr>
      </w:pPr>
      <w:r w:rsidRPr="00182ABE">
        <w:rPr>
          <w:rFonts w:ascii="Times New Roman" w:hAnsi="Times New Roman" w:cs="Times New Roman"/>
          <w:b/>
          <w:bCs/>
        </w:rPr>
        <w:br w:type="page"/>
      </w:r>
    </w:p>
    <w:p w14:paraId="78D07F72" w14:textId="77777777" w:rsidR="00AF11C8" w:rsidRPr="00AF11C8" w:rsidRDefault="00AF11C8" w:rsidP="00AF11C8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  <w:lang w:val="en-US"/>
        </w:rPr>
        <w:lastRenderedPageBreak/>
        <w:t>UC</w:t>
      </w:r>
      <w:r w:rsidRPr="009C0B5F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5</w:t>
      </w:r>
      <w:r w:rsidRPr="00AF11C8"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  <w:lang w:val="en-US"/>
        </w:rPr>
        <w:t>include</w:t>
      </w:r>
      <w:r>
        <w:rPr>
          <w:rFonts w:ascii="Times New Roman" w:hAnsi="Times New Roman" w:cs="Times New Roman"/>
          <w:b/>
          <w:bCs/>
        </w:rPr>
        <w:t>)</w:t>
      </w:r>
    </w:p>
    <w:p w14:paraId="71B628F4" w14:textId="77777777" w:rsidR="00AF11C8" w:rsidRPr="00A8568B" w:rsidRDefault="00AF11C8" w:rsidP="00AF11C8">
      <w:pPr>
        <w:rPr>
          <w:rFonts w:ascii="Times New Roman" w:hAnsi="Times New Roman" w:cs="Times New Roman"/>
          <w:b/>
          <w:bCs/>
        </w:rPr>
      </w:pPr>
      <w:r w:rsidRPr="00A8568B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Выбор даты и времени</w:t>
      </w:r>
    </w:p>
    <w:p w14:paraId="744E1219" w14:textId="77777777" w:rsidR="00AF11C8" w:rsidRPr="006E316A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Актор:</w:t>
      </w:r>
      <w:r>
        <w:rPr>
          <w:rFonts w:ascii="Times New Roman" w:hAnsi="Times New Roman" w:cs="Times New Roman"/>
        </w:rPr>
        <w:t xml:space="preserve"> Клиент</w:t>
      </w:r>
    </w:p>
    <w:p w14:paraId="721933DA" w14:textId="77777777" w:rsidR="00AF11C8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Область действия:</w:t>
      </w:r>
      <w:r>
        <w:rPr>
          <w:rFonts w:ascii="Times New Roman" w:hAnsi="Times New Roman" w:cs="Times New Roman"/>
        </w:rPr>
        <w:t xml:space="preserve"> </w:t>
      </w:r>
      <w:r w:rsidR="00642338">
        <w:rPr>
          <w:rFonts w:ascii="Times New Roman" w:hAnsi="Times New Roman" w:cs="Times New Roman"/>
        </w:rPr>
        <w:t>Выбор удобной даты и времени</w:t>
      </w:r>
    </w:p>
    <w:p w14:paraId="4BE72C41" w14:textId="73478946" w:rsidR="00AF11C8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Уровень:</w:t>
      </w:r>
      <w:r>
        <w:rPr>
          <w:rFonts w:ascii="Times New Roman" w:hAnsi="Times New Roman" w:cs="Times New Roman"/>
        </w:rPr>
        <w:t xml:space="preserve"> </w:t>
      </w:r>
      <w:r w:rsidR="00754D58">
        <w:rPr>
          <w:rFonts w:ascii="Times New Roman" w:hAnsi="Times New Roman" w:cs="Times New Roman"/>
        </w:rPr>
        <w:t>Подфункция</w:t>
      </w:r>
    </w:p>
    <w:p w14:paraId="7E998F67" w14:textId="77777777" w:rsidR="00AF11C8" w:rsidRDefault="00AF11C8" w:rsidP="00AF11C8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Участники и интересы:</w:t>
      </w:r>
    </w:p>
    <w:p w14:paraId="641F61CB" w14:textId="77777777" w:rsidR="009C4DE6" w:rsidRDefault="009C4DE6" w:rsidP="00AF1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Клиент – просмотреть доступные для записи временные слоты и выбрать подходящий </w:t>
      </w:r>
    </w:p>
    <w:p w14:paraId="22F7A0DC" w14:textId="77777777" w:rsidR="009C4DE6" w:rsidRPr="009C4DE6" w:rsidRDefault="009C4DE6" w:rsidP="00AF1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Онлайн-система – получить данные о дате и времени записи для отображения в общем расписании </w:t>
      </w:r>
    </w:p>
    <w:p w14:paraId="10E2D1EB" w14:textId="77777777" w:rsidR="00AF11C8" w:rsidRPr="00F7224F" w:rsidRDefault="00AF11C8" w:rsidP="00AF1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</w:t>
      </w:r>
      <w:r w:rsidRPr="00951DD0">
        <w:rPr>
          <w:rFonts w:ascii="Times New Roman" w:hAnsi="Times New Roman" w:cs="Times New Roman"/>
          <w:b/>
          <w:bCs/>
        </w:rPr>
        <w:t>азначение</w:t>
      </w:r>
      <w:r>
        <w:rPr>
          <w:rFonts w:ascii="Times New Roman" w:hAnsi="Times New Roman" w:cs="Times New Roman"/>
          <w:b/>
          <w:bCs/>
        </w:rPr>
        <w:t>)</w:t>
      </w:r>
      <w:r w:rsidRPr="00951DD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9C4DE6">
        <w:rPr>
          <w:rFonts w:ascii="Times New Roman" w:hAnsi="Times New Roman" w:cs="Times New Roman"/>
        </w:rPr>
        <w:t>Выбрать подходящие дату и время из доступных для записи временных слотов</w:t>
      </w:r>
    </w:p>
    <w:p w14:paraId="689BEE79" w14:textId="77777777" w:rsidR="00AF11C8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Предусловие:</w:t>
      </w:r>
      <w:r>
        <w:rPr>
          <w:rFonts w:ascii="Times New Roman" w:hAnsi="Times New Roman" w:cs="Times New Roman"/>
        </w:rPr>
        <w:t xml:space="preserve"> </w:t>
      </w:r>
      <w:r w:rsidR="009C4DE6">
        <w:rPr>
          <w:rFonts w:ascii="Times New Roman" w:hAnsi="Times New Roman" w:cs="Times New Roman"/>
        </w:rPr>
        <w:t>Выбран мастер и услуга, система корректно отражает доступные для записи временные слоты, опираясь на продолжительность выбранной клиентом услуги</w:t>
      </w:r>
    </w:p>
    <w:p w14:paraId="41188A73" w14:textId="77777777" w:rsidR="00AF11C8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Триггер:</w:t>
      </w:r>
      <w:r>
        <w:rPr>
          <w:rFonts w:ascii="Times New Roman" w:hAnsi="Times New Roman" w:cs="Times New Roman"/>
        </w:rPr>
        <w:t xml:space="preserve"> </w:t>
      </w:r>
      <w:r w:rsidR="009C4DE6">
        <w:rPr>
          <w:rFonts w:ascii="Times New Roman" w:hAnsi="Times New Roman" w:cs="Times New Roman"/>
        </w:rPr>
        <w:t>Завершение этапа записи «выбор мастера»</w:t>
      </w:r>
    </w:p>
    <w:p w14:paraId="6584263B" w14:textId="77777777" w:rsidR="00AF11C8" w:rsidRPr="009C0B5F" w:rsidRDefault="00AF11C8" w:rsidP="00AF11C8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Постусловия:</w:t>
      </w:r>
    </w:p>
    <w:p w14:paraId="19BB9814" w14:textId="132E8887" w:rsidR="00AF11C8" w:rsidRDefault="00AF11C8" w:rsidP="00AF11C8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Минимальные гарантии:</w:t>
      </w:r>
      <w:r>
        <w:rPr>
          <w:rFonts w:ascii="Times New Roman" w:hAnsi="Times New Roman" w:cs="Times New Roman"/>
        </w:rPr>
        <w:t xml:space="preserve"> </w:t>
      </w:r>
      <w:r w:rsidR="000F52DE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Система за</w:t>
      </w:r>
      <w:r w:rsidR="000F52DE">
        <w:rPr>
          <w:rFonts w:ascii="Times New Roman" w:hAnsi="Times New Roman" w:cs="Times New Roman"/>
          <w:color w:val="000000" w:themeColor="text1"/>
          <w:shd w:val="clear" w:color="auto" w:fill="FFFFFF"/>
        </w:rPr>
        <w:t>логировала</w:t>
      </w:r>
      <w:r w:rsidR="000F52DE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факт попытки</w:t>
      </w:r>
      <w:r w:rsidR="000F52DE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просмотра временных слотов</w:t>
      </w:r>
    </w:p>
    <w:p w14:paraId="4CC5E74B" w14:textId="5BF95618" w:rsidR="00AF11C8" w:rsidRDefault="00AF11C8" w:rsidP="00AF11C8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Гарантия успеха:</w:t>
      </w:r>
      <w:r>
        <w:rPr>
          <w:rFonts w:ascii="Times New Roman" w:hAnsi="Times New Roman" w:cs="Times New Roman"/>
        </w:rPr>
        <w:t xml:space="preserve"> </w:t>
      </w:r>
      <w:r w:rsidR="009C4DE6">
        <w:rPr>
          <w:rFonts w:ascii="Times New Roman" w:hAnsi="Times New Roman" w:cs="Times New Roman"/>
        </w:rPr>
        <w:t xml:space="preserve">Клиент </w:t>
      </w:r>
      <w:r w:rsidR="00754D58">
        <w:rPr>
          <w:rFonts w:ascii="Times New Roman" w:hAnsi="Times New Roman" w:cs="Times New Roman"/>
        </w:rPr>
        <w:t xml:space="preserve">выбрал дату и время записи и завершил </w:t>
      </w:r>
      <w:r w:rsidR="00815225">
        <w:rPr>
          <w:rFonts w:ascii="Times New Roman" w:hAnsi="Times New Roman" w:cs="Times New Roman"/>
        </w:rPr>
        <w:t xml:space="preserve">основное </w:t>
      </w:r>
      <w:r w:rsidR="00754D58">
        <w:rPr>
          <w:rFonts w:ascii="Times New Roman" w:hAnsi="Times New Roman" w:cs="Times New Roman"/>
        </w:rPr>
        <w:t>оформление записи</w:t>
      </w:r>
    </w:p>
    <w:p w14:paraId="2A49E6CA" w14:textId="77777777" w:rsidR="00B902FA" w:rsidRDefault="00B902FA" w:rsidP="00B902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Основной сценарий:</w:t>
      </w:r>
    </w:p>
    <w:p w14:paraId="33E4E58A" w14:textId="21606249" w:rsidR="0004239F" w:rsidRDefault="0004239F" w:rsidP="0004239F">
      <w:pPr>
        <w:pStyle w:val="a8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отображает свободные для записи слоты у выбранного клиентом мастера</w:t>
      </w:r>
    </w:p>
    <w:p w14:paraId="00B5748E" w14:textId="71B4E835" w:rsidR="0004239F" w:rsidRDefault="0004239F" w:rsidP="0004239F">
      <w:pPr>
        <w:pStyle w:val="a8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выбрал день и время записи</w:t>
      </w:r>
    </w:p>
    <w:p w14:paraId="786DF64E" w14:textId="7B1EC70F" w:rsidR="0004239F" w:rsidRDefault="0004239F" w:rsidP="0004239F">
      <w:pPr>
        <w:pStyle w:val="a8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сохранила данные о дате и времени записи</w:t>
      </w:r>
    </w:p>
    <w:p w14:paraId="16E5DFB7" w14:textId="7D6DED78" w:rsidR="0004239F" w:rsidRPr="0004239F" w:rsidRDefault="0004239F" w:rsidP="0004239F">
      <w:pPr>
        <w:pStyle w:val="a8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Переход к пункту </w:t>
      </w:r>
      <w:r w:rsidR="00815225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</w:rPr>
        <w:t xml:space="preserve"> основного сценария </w:t>
      </w:r>
      <w:r>
        <w:rPr>
          <w:rFonts w:ascii="Times New Roman" w:hAnsi="Times New Roman" w:cs="Times New Roman"/>
          <w:lang w:val="en-US"/>
        </w:rPr>
        <w:t>UC</w:t>
      </w:r>
      <w:r w:rsidRPr="00A6453C">
        <w:rPr>
          <w:rFonts w:ascii="Times New Roman" w:hAnsi="Times New Roman" w:cs="Times New Roman"/>
        </w:rPr>
        <w:t>-2</w:t>
      </w:r>
    </w:p>
    <w:p w14:paraId="70278A87" w14:textId="77777777" w:rsidR="00B902FA" w:rsidRDefault="00B902FA" w:rsidP="00B902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Расширения:</w:t>
      </w:r>
    </w:p>
    <w:p w14:paraId="542F0118" w14:textId="44A2161E" w:rsidR="00B902FA" w:rsidRPr="00754D58" w:rsidRDefault="00B902FA" w:rsidP="00B902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Альтернативный сценарий:</w:t>
      </w:r>
    </w:p>
    <w:p w14:paraId="146EEF16" w14:textId="339EBFF1" w:rsidR="00B667A8" w:rsidRDefault="00B667A8" w:rsidP="00B667A8">
      <w:pPr>
        <w:rPr>
          <w:rFonts w:ascii="Times New Roman" w:hAnsi="Times New Roman" w:cs="Times New Roman"/>
        </w:rPr>
      </w:pPr>
      <w:r w:rsidRPr="005B6831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  <w:lang w:val="en-US"/>
        </w:rPr>
        <w:t>A</w:t>
      </w:r>
      <w:r w:rsidRPr="005B68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Клиент вышел с сайта, не выбрав дату и время</w:t>
      </w:r>
    </w:p>
    <w:p w14:paraId="69E32D39" w14:textId="77777777" w:rsidR="00B667A8" w:rsidRPr="00B667A8" w:rsidRDefault="00B667A8" w:rsidP="00B667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B6831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.1 Система сохранила введенные до выхода с сайта клиентом данные</w:t>
      </w:r>
    </w:p>
    <w:p w14:paraId="584F6B75" w14:textId="77777777" w:rsidR="00FE322B" w:rsidRDefault="00B667A8" w:rsidP="00B667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B6831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.2 Система предложила клиенту продолжить запись при возвращении клиента</w:t>
      </w:r>
      <w:r>
        <w:rPr>
          <w:rFonts w:ascii="Times New Roman" w:hAnsi="Times New Roman" w:cs="Times New Roman"/>
        </w:rPr>
        <w:tab/>
        <w:t>на сайт</w:t>
      </w:r>
      <w:r w:rsidRPr="00182ABE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с этапа выбора даты и времени</w:t>
      </w:r>
    </w:p>
    <w:p w14:paraId="35BB09E1" w14:textId="77777777" w:rsidR="00FE322B" w:rsidRDefault="00FE322B" w:rsidP="00B667A8">
      <w:pPr>
        <w:rPr>
          <w:rFonts w:ascii="Times New Roman" w:hAnsi="Times New Roman" w:cs="Times New Roman"/>
        </w:rPr>
      </w:pPr>
    </w:p>
    <w:p w14:paraId="60D0A069" w14:textId="77777777" w:rsidR="00FE322B" w:rsidRDefault="00FE322B" w:rsidP="00B667A8">
      <w:pPr>
        <w:rPr>
          <w:rFonts w:ascii="Times New Roman" w:hAnsi="Times New Roman" w:cs="Times New Roman"/>
        </w:rPr>
      </w:pPr>
    </w:p>
    <w:p w14:paraId="2F666E41" w14:textId="77777777" w:rsidR="00FE322B" w:rsidRPr="00FE322B" w:rsidRDefault="00FE322B" w:rsidP="00B667A8">
      <w:pPr>
        <w:rPr>
          <w:rFonts w:ascii="Times New Roman" w:hAnsi="Times New Roman" w:cs="Times New Roman"/>
          <w:b/>
          <w:bCs/>
        </w:rPr>
      </w:pPr>
      <w:r w:rsidRPr="00FE322B">
        <w:rPr>
          <w:rFonts w:ascii="Times New Roman" w:hAnsi="Times New Roman" w:cs="Times New Roman"/>
          <w:b/>
          <w:bCs/>
        </w:rPr>
        <w:lastRenderedPageBreak/>
        <w:t>Негативный сценарий:</w:t>
      </w:r>
    </w:p>
    <w:p w14:paraId="07A0716F" w14:textId="2929EF9E" w:rsidR="00FE322B" w:rsidRPr="00231515" w:rsidRDefault="00FE322B" w:rsidP="00FE322B">
      <w:pPr>
        <w:rPr>
          <w:rFonts w:ascii="Times New Roman" w:hAnsi="Times New Roman" w:cs="Times New Roman"/>
        </w:rPr>
      </w:pPr>
      <w:r w:rsidRPr="00231515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Система не смогла отобразить данные о расписании (</w:t>
      </w:r>
      <w:r>
        <w:rPr>
          <w:rFonts w:ascii="Times New Roman" w:hAnsi="Times New Roman" w:cs="Times New Roman"/>
          <w:lang w:val="en-US"/>
        </w:rPr>
        <w:t>HTTP</w:t>
      </w:r>
      <w:r>
        <w:rPr>
          <w:rFonts w:ascii="Times New Roman" w:hAnsi="Times New Roman" w:cs="Times New Roman"/>
        </w:rPr>
        <w:t>-ответ</w:t>
      </w:r>
      <w:r w:rsidRPr="00AC41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AC41FB">
        <w:rPr>
          <w:rFonts w:ascii="Times New Roman" w:hAnsi="Times New Roman" w:cs="Times New Roman"/>
        </w:rPr>
        <w:t>04</w:t>
      </w:r>
      <w:r>
        <w:rPr>
          <w:rFonts w:ascii="Times New Roman" w:hAnsi="Times New Roman" w:cs="Times New Roman"/>
        </w:rPr>
        <w:t>)</w:t>
      </w:r>
    </w:p>
    <w:p w14:paraId="312C5D2E" w14:textId="77777777" w:rsidR="00FE322B" w:rsidRDefault="00FE322B" w:rsidP="00FE322B">
      <w:pPr>
        <w:ind w:firstLine="708"/>
        <w:rPr>
          <w:rFonts w:ascii="Times New Roman" w:hAnsi="Times New Roman" w:cs="Times New Roman"/>
        </w:rPr>
      </w:pPr>
      <w:r w:rsidRPr="00231515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A</w:t>
      </w:r>
      <w:r w:rsidRPr="00231515"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 Система выводит сообщение об ошибке «отсутствует подключение к сети»</w:t>
      </w:r>
    </w:p>
    <w:p w14:paraId="0DFF8DD9" w14:textId="7AB1C670" w:rsidR="00FE322B" w:rsidRPr="00231515" w:rsidRDefault="00FE322B" w:rsidP="00FE322B">
      <w:pPr>
        <w:rPr>
          <w:rFonts w:ascii="Times New Roman" w:hAnsi="Times New Roman" w:cs="Times New Roman"/>
        </w:rPr>
      </w:pPr>
      <w:r w:rsidRPr="00231515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 xml:space="preserve"> Система не смогла отобразить данные о расписании (</w:t>
      </w:r>
      <w:r>
        <w:rPr>
          <w:rFonts w:ascii="Times New Roman" w:hAnsi="Times New Roman" w:cs="Times New Roman"/>
          <w:lang w:val="en-US"/>
        </w:rPr>
        <w:t>HTTP</w:t>
      </w:r>
      <w:r>
        <w:rPr>
          <w:rFonts w:ascii="Times New Roman" w:hAnsi="Times New Roman" w:cs="Times New Roman"/>
        </w:rPr>
        <w:t>-ответ</w:t>
      </w:r>
      <w:r w:rsidRPr="00AC41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  <w:lang w:val="en-US"/>
        </w:rPr>
        <w:t>xx</w:t>
      </w:r>
      <w:r>
        <w:rPr>
          <w:rFonts w:ascii="Times New Roman" w:hAnsi="Times New Roman" w:cs="Times New Roman"/>
        </w:rPr>
        <w:t>)</w:t>
      </w:r>
    </w:p>
    <w:p w14:paraId="1FF17309" w14:textId="77777777" w:rsidR="00FE322B" w:rsidRDefault="00FE322B" w:rsidP="00FE322B">
      <w:pPr>
        <w:ind w:firstLine="708"/>
        <w:rPr>
          <w:rFonts w:ascii="Times New Roman" w:hAnsi="Times New Roman" w:cs="Times New Roman"/>
        </w:rPr>
      </w:pPr>
      <w:r w:rsidRPr="00AC41FB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B</w:t>
      </w:r>
      <w:r w:rsidRPr="00AC41FB"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 </w:t>
      </w:r>
      <w:r w:rsidRPr="00AC41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Система выводит сообщение об ошибке «ошибка сервера»</w:t>
      </w:r>
    </w:p>
    <w:p w14:paraId="0CD6D266" w14:textId="15464816" w:rsidR="00FE322B" w:rsidRDefault="00FE322B" w:rsidP="00FE32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FE322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 w:rsidRPr="00FE322B">
        <w:rPr>
          <w:rFonts w:ascii="Times New Roman" w:hAnsi="Times New Roman" w:cs="Times New Roman"/>
        </w:rPr>
        <w:t xml:space="preserve"> Система </w:t>
      </w:r>
      <w:r>
        <w:rPr>
          <w:rFonts w:ascii="Times New Roman" w:hAnsi="Times New Roman" w:cs="Times New Roman"/>
        </w:rPr>
        <w:t xml:space="preserve">не смогла </w:t>
      </w:r>
      <w:r w:rsidRPr="00FE322B">
        <w:rPr>
          <w:rFonts w:ascii="Times New Roman" w:hAnsi="Times New Roman" w:cs="Times New Roman"/>
        </w:rPr>
        <w:t>сохрани</w:t>
      </w:r>
      <w:r>
        <w:rPr>
          <w:rFonts w:ascii="Times New Roman" w:hAnsi="Times New Roman" w:cs="Times New Roman"/>
        </w:rPr>
        <w:t>ть</w:t>
      </w:r>
      <w:r w:rsidRPr="00FE322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r w:rsidRPr="00FE322B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>нные о дате и времени из-за сбоя</w:t>
      </w:r>
    </w:p>
    <w:p w14:paraId="28525A63" w14:textId="01BE855A" w:rsidR="00FE322B" w:rsidRDefault="00FE322B" w:rsidP="00FE32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67540">
        <w:rPr>
          <w:rFonts w:ascii="Times New Roman" w:hAnsi="Times New Roman" w:cs="Times New Roman"/>
        </w:rPr>
        <w:t>3.</w:t>
      </w:r>
      <w:r w:rsidR="00F67540">
        <w:rPr>
          <w:rFonts w:ascii="Times New Roman" w:hAnsi="Times New Roman" w:cs="Times New Roman"/>
          <w:lang w:val="en-US"/>
        </w:rPr>
        <w:t>A</w:t>
      </w:r>
      <w:r w:rsidR="00F67540" w:rsidRPr="00F67540">
        <w:rPr>
          <w:rFonts w:ascii="Times New Roman" w:hAnsi="Times New Roman" w:cs="Times New Roman"/>
        </w:rPr>
        <w:t>.1</w:t>
      </w:r>
      <w:r w:rsidR="00F67540">
        <w:rPr>
          <w:rFonts w:ascii="Times New Roman" w:hAnsi="Times New Roman" w:cs="Times New Roman"/>
        </w:rPr>
        <w:t xml:space="preserve"> Система выводит сообщение об ошибке «не удалось</w:t>
      </w:r>
      <w:r w:rsidR="00A9790D">
        <w:rPr>
          <w:rFonts w:ascii="Times New Roman" w:hAnsi="Times New Roman" w:cs="Times New Roman"/>
        </w:rPr>
        <w:t xml:space="preserve"> записаться на это время</w:t>
      </w:r>
      <w:r w:rsidR="00F67540">
        <w:rPr>
          <w:rFonts w:ascii="Times New Roman" w:hAnsi="Times New Roman" w:cs="Times New Roman"/>
        </w:rPr>
        <w:t>»</w:t>
      </w:r>
    </w:p>
    <w:p w14:paraId="1819AB30" w14:textId="41A36171" w:rsidR="00A9790D" w:rsidRDefault="00A9790D" w:rsidP="00FE32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3.</w:t>
      </w:r>
      <w:r>
        <w:rPr>
          <w:rFonts w:ascii="Times New Roman" w:hAnsi="Times New Roman" w:cs="Times New Roman"/>
          <w:lang w:val="en-US"/>
        </w:rPr>
        <w:t>A</w:t>
      </w:r>
      <w:r w:rsidRPr="00F6754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 Система логирует ошибку</w:t>
      </w:r>
    </w:p>
    <w:p w14:paraId="78E31F33" w14:textId="678C2DE3" w:rsidR="00A9790D" w:rsidRDefault="00A9790D" w:rsidP="00FE32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3.</w:t>
      </w:r>
      <w:r>
        <w:rPr>
          <w:rFonts w:ascii="Times New Roman" w:hAnsi="Times New Roman" w:cs="Times New Roman"/>
          <w:lang w:val="en-US"/>
        </w:rPr>
        <w:t>A</w:t>
      </w:r>
      <w:r w:rsidRPr="00F6754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3 Система отображает кнопки:</w:t>
      </w:r>
    </w:p>
    <w:p w14:paraId="595088FE" w14:textId="1D377B73" w:rsidR="00A9790D" w:rsidRPr="005F342F" w:rsidRDefault="00A9790D" w:rsidP="005F342F">
      <w:pPr>
        <w:pStyle w:val="a8"/>
        <w:numPr>
          <w:ilvl w:val="0"/>
          <w:numId w:val="19"/>
        </w:numPr>
        <w:rPr>
          <w:rFonts w:ascii="Times New Roman" w:hAnsi="Times New Roman" w:cs="Times New Roman"/>
        </w:rPr>
      </w:pPr>
      <w:r w:rsidRPr="005F342F">
        <w:rPr>
          <w:rFonts w:ascii="Times New Roman" w:hAnsi="Times New Roman" w:cs="Times New Roman"/>
        </w:rPr>
        <w:t xml:space="preserve">«повторить попытку» – система пытается записать клиента на это время еще раз, возврат в шагу 3 </w:t>
      </w:r>
      <w:r w:rsidRPr="005F342F">
        <w:rPr>
          <w:rFonts w:ascii="Times New Roman" w:hAnsi="Times New Roman" w:cs="Times New Roman"/>
          <w:lang w:val="en-US"/>
        </w:rPr>
        <w:t>UC</w:t>
      </w:r>
      <w:r w:rsidRPr="005F342F">
        <w:rPr>
          <w:rFonts w:ascii="Times New Roman" w:hAnsi="Times New Roman" w:cs="Times New Roman"/>
        </w:rPr>
        <w:t>-5</w:t>
      </w:r>
    </w:p>
    <w:p w14:paraId="5F4712A5" w14:textId="3E57166A" w:rsidR="00AF11C8" w:rsidRPr="005F342F" w:rsidRDefault="00A9790D" w:rsidP="005F342F">
      <w:pPr>
        <w:pStyle w:val="a8"/>
        <w:numPr>
          <w:ilvl w:val="0"/>
          <w:numId w:val="19"/>
        </w:numPr>
        <w:rPr>
          <w:rFonts w:ascii="Times New Roman" w:hAnsi="Times New Roman" w:cs="Times New Roman"/>
        </w:rPr>
      </w:pPr>
      <w:r w:rsidRPr="005F342F">
        <w:rPr>
          <w:rFonts w:ascii="Times New Roman" w:hAnsi="Times New Roman" w:cs="Times New Roman"/>
        </w:rPr>
        <w:t xml:space="preserve">«вернуться назад» – система запрашивает обновление данных о расписании мастера и отображает актуальное расписание, возврат к шагу 1 </w:t>
      </w:r>
      <w:r w:rsidRPr="005F342F">
        <w:rPr>
          <w:rFonts w:ascii="Times New Roman" w:hAnsi="Times New Roman" w:cs="Times New Roman"/>
          <w:lang w:val="en-US"/>
        </w:rPr>
        <w:t>UC</w:t>
      </w:r>
      <w:r w:rsidRPr="005F342F">
        <w:rPr>
          <w:rFonts w:ascii="Times New Roman" w:hAnsi="Times New Roman" w:cs="Times New Roman"/>
        </w:rPr>
        <w:t xml:space="preserve">-5 </w:t>
      </w:r>
      <w:r w:rsidR="00AF11C8" w:rsidRPr="005F342F">
        <w:rPr>
          <w:rFonts w:ascii="Times New Roman" w:hAnsi="Times New Roman" w:cs="Times New Roman"/>
        </w:rPr>
        <w:br w:type="page"/>
      </w:r>
    </w:p>
    <w:p w14:paraId="44A31B15" w14:textId="77777777" w:rsidR="00AF11C8" w:rsidRPr="00AF11C8" w:rsidRDefault="00AF11C8" w:rsidP="00AF11C8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  <w:lang w:val="en-US"/>
        </w:rPr>
        <w:lastRenderedPageBreak/>
        <w:t>UC</w:t>
      </w:r>
      <w:r w:rsidRPr="009C0B5F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 xml:space="preserve">6 </w:t>
      </w:r>
      <w:r w:rsidRPr="00AF11C8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  <w:lang w:val="en-US"/>
        </w:rPr>
        <w:t>extend</w:t>
      </w:r>
      <w:r>
        <w:rPr>
          <w:rFonts w:ascii="Times New Roman" w:hAnsi="Times New Roman" w:cs="Times New Roman"/>
          <w:b/>
          <w:bCs/>
        </w:rPr>
        <w:t>)</w:t>
      </w:r>
    </w:p>
    <w:p w14:paraId="4052D7FC" w14:textId="77777777" w:rsidR="00AF11C8" w:rsidRPr="00A8568B" w:rsidRDefault="00AF11C8" w:rsidP="00AF11C8">
      <w:pPr>
        <w:rPr>
          <w:rFonts w:ascii="Times New Roman" w:hAnsi="Times New Roman" w:cs="Times New Roman"/>
          <w:b/>
          <w:bCs/>
        </w:rPr>
      </w:pPr>
      <w:r w:rsidRPr="00A8568B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Фильтрация мастеров по рейтингу</w:t>
      </w:r>
    </w:p>
    <w:p w14:paraId="4534B2D7" w14:textId="77777777" w:rsidR="00AF11C8" w:rsidRPr="006E316A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Актор:</w:t>
      </w:r>
      <w:r>
        <w:rPr>
          <w:rFonts w:ascii="Times New Roman" w:hAnsi="Times New Roman" w:cs="Times New Roman"/>
        </w:rPr>
        <w:t xml:space="preserve"> Клиент</w:t>
      </w:r>
    </w:p>
    <w:p w14:paraId="11BDC936" w14:textId="6F0F88DD" w:rsidR="00AF11C8" w:rsidRPr="00DF643D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Область действия:</w:t>
      </w:r>
      <w:r>
        <w:rPr>
          <w:rFonts w:ascii="Times New Roman" w:hAnsi="Times New Roman" w:cs="Times New Roman"/>
        </w:rPr>
        <w:t xml:space="preserve"> </w:t>
      </w:r>
      <w:r w:rsidR="00DF643D">
        <w:rPr>
          <w:rFonts w:ascii="Times New Roman" w:hAnsi="Times New Roman" w:cs="Times New Roman"/>
        </w:rPr>
        <w:t xml:space="preserve">Расширение </w:t>
      </w:r>
      <w:r w:rsidR="00DF643D">
        <w:rPr>
          <w:rFonts w:ascii="Times New Roman" w:hAnsi="Times New Roman" w:cs="Times New Roman"/>
          <w:lang w:val="en-US"/>
        </w:rPr>
        <w:t>UC</w:t>
      </w:r>
      <w:r w:rsidR="00DF643D" w:rsidRPr="00DF643D">
        <w:rPr>
          <w:rFonts w:ascii="Times New Roman" w:hAnsi="Times New Roman" w:cs="Times New Roman"/>
        </w:rPr>
        <w:t xml:space="preserve">-4 </w:t>
      </w:r>
      <w:r w:rsidR="00DF643D">
        <w:rPr>
          <w:rFonts w:ascii="Times New Roman" w:hAnsi="Times New Roman" w:cs="Times New Roman"/>
        </w:rPr>
        <w:t>«Выбор мастера»,  отображение списка доступных мастеров в порядке убывания их рейтинга</w:t>
      </w:r>
    </w:p>
    <w:p w14:paraId="38DCCDB2" w14:textId="5AFF5F1B" w:rsidR="00AF11C8" w:rsidRPr="00B72F7D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Уровень:</w:t>
      </w:r>
      <w:r w:rsidR="00AA6B59">
        <w:rPr>
          <w:rFonts w:ascii="Times New Roman" w:hAnsi="Times New Roman" w:cs="Times New Roman"/>
        </w:rPr>
        <w:t xml:space="preserve"> В</w:t>
      </w:r>
      <w:r w:rsidR="00B72F7D">
        <w:rPr>
          <w:rFonts w:ascii="Times New Roman" w:hAnsi="Times New Roman" w:cs="Times New Roman"/>
        </w:rPr>
        <w:t>спомогательный</w:t>
      </w:r>
    </w:p>
    <w:p w14:paraId="09CBFE88" w14:textId="77777777" w:rsidR="00AF11C8" w:rsidRDefault="00AF11C8" w:rsidP="00AF11C8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Участники и интересы:</w:t>
      </w:r>
    </w:p>
    <w:p w14:paraId="641BFF93" w14:textId="241A5965" w:rsidR="00DF643D" w:rsidRDefault="00DF643D" w:rsidP="00AF1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Клиент – </w:t>
      </w:r>
      <w:r w:rsidR="00B72F7D">
        <w:rPr>
          <w:rFonts w:ascii="Times New Roman" w:hAnsi="Times New Roman" w:cs="Times New Roman"/>
        </w:rPr>
        <w:t xml:space="preserve">увидеть список мастеров, отсортированный по их рейтингу, чтобы </w:t>
      </w:r>
      <w:r>
        <w:rPr>
          <w:rFonts w:ascii="Times New Roman" w:hAnsi="Times New Roman" w:cs="Times New Roman"/>
        </w:rPr>
        <w:t>записаться к проверенному мастеру</w:t>
      </w:r>
    </w:p>
    <w:p w14:paraId="0257A7A1" w14:textId="09CCB4FA" w:rsidR="00DF643D" w:rsidRPr="00DF643D" w:rsidRDefault="00DF643D" w:rsidP="00AF1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72F7D">
        <w:rPr>
          <w:rFonts w:ascii="Times New Roman" w:hAnsi="Times New Roman" w:cs="Times New Roman"/>
        </w:rPr>
        <w:t>Онлайн-система – отобразить отсортированный список мастеров</w:t>
      </w:r>
      <w:r>
        <w:rPr>
          <w:rFonts w:ascii="Times New Roman" w:hAnsi="Times New Roman" w:cs="Times New Roman"/>
        </w:rPr>
        <w:t xml:space="preserve"> </w:t>
      </w:r>
    </w:p>
    <w:p w14:paraId="71F06B37" w14:textId="582A815A" w:rsidR="00AF11C8" w:rsidRPr="00F7224F" w:rsidRDefault="00AF11C8" w:rsidP="00AF1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</w:t>
      </w:r>
      <w:r w:rsidRPr="00951DD0">
        <w:rPr>
          <w:rFonts w:ascii="Times New Roman" w:hAnsi="Times New Roman" w:cs="Times New Roman"/>
          <w:b/>
          <w:bCs/>
        </w:rPr>
        <w:t>азначение</w:t>
      </w:r>
      <w:r>
        <w:rPr>
          <w:rFonts w:ascii="Times New Roman" w:hAnsi="Times New Roman" w:cs="Times New Roman"/>
          <w:b/>
          <w:bCs/>
        </w:rPr>
        <w:t>)</w:t>
      </w:r>
      <w:r w:rsidRPr="00951DD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B72F7D">
        <w:rPr>
          <w:rFonts w:ascii="Times New Roman" w:hAnsi="Times New Roman" w:cs="Times New Roman"/>
        </w:rPr>
        <w:t>Облегчить выбор мастера путем упорядочивания мастеров по убыванию их рейтинга</w:t>
      </w:r>
    </w:p>
    <w:p w14:paraId="2F4E0595" w14:textId="1AEA2DEF" w:rsidR="00AF11C8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Предусловие:</w:t>
      </w:r>
      <w:r>
        <w:rPr>
          <w:rFonts w:ascii="Times New Roman" w:hAnsi="Times New Roman" w:cs="Times New Roman"/>
        </w:rPr>
        <w:t xml:space="preserve"> </w:t>
      </w:r>
      <w:r w:rsidR="00DF643D">
        <w:rPr>
          <w:rFonts w:ascii="Times New Roman" w:hAnsi="Times New Roman" w:cs="Times New Roman"/>
        </w:rPr>
        <w:t xml:space="preserve">Система отражает в профиле мастера его рейтинг, основанный на отзывах его предыдущих клиентов. Рейтинг считается по среднему арифметическому. Если у мастера меньше пяти отзывов, то система помечает его отметкой «новый». Клиент выбрал услугу, на которую хочет записаться, и перешел на этап записи «выбрать мастера» </w:t>
      </w:r>
      <w:r w:rsidR="00B72F7D">
        <w:rPr>
          <w:rFonts w:ascii="Times New Roman" w:hAnsi="Times New Roman" w:cs="Times New Roman"/>
        </w:rPr>
        <w:t xml:space="preserve">(активен </w:t>
      </w:r>
      <w:r w:rsidR="00B72F7D">
        <w:rPr>
          <w:rFonts w:ascii="Times New Roman" w:hAnsi="Times New Roman" w:cs="Times New Roman"/>
          <w:lang w:val="en-US"/>
        </w:rPr>
        <w:t>UC</w:t>
      </w:r>
      <w:r w:rsidR="00B72F7D" w:rsidRPr="00B72F7D">
        <w:rPr>
          <w:rFonts w:ascii="Times New Roman" w:hAnsi="Times New Roman" w:cs="Times New Roman"/>
        </w:rPr>
        <w:t>-4</w:t>
      </w:r>
      <w:r w:rsidR="00B72F7D">
        <w:rPr>
          <w:rFonts w:ascii="Times New Roman" w:hAnsi="Times New Roman" w:cs="Times New Roman"/>
        </w:rPr>
        <w:t>)</w:t>
      </w:r>
    </w:p>
    <w:p w14:paraId="5F38EE7B" w14:textId="45D08693" w:rsidR="00AF11C8" w:rsidRDefault="00AF11C8" w:rsidP="00AF11C8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Триггер:</w:t>
      </w:r>
      <w:r>
        <w:rPr>
          <w:rFonts w:ascii="Times New Roman" w:hAnsi="Times New Roman" w:cs="Times New Roman"/>
        </w:rPr>
        <w:t xml:space="preserve"> </w:t>
      </w:r>
      <w:r w:rsidR="005E4EEE">
        <w:rPr>
          <w:rFonts w:ascii="Times New Roman" w:hAnsi="Times New Roman" w:cs="Times New Roman"/>
        </w:rPr>
        <w:t>Клиент нажал кнопку фильтрации «по рейтингу»</w:t>
      </w:r>
      <w:r w:rsidR="00B72F7D">
        <w:rPr>
          <w:rFonts w:ascii="Times New Roman" w:hAnsi="Times New Roman" w:cs="Times New Roman"/>
        </w:rPr>
        <w:t xml:space="preserve"> в интерфейсе выбора мастера</w:t>
      </w:r>
    </w:p>
    <w:p w14:paraId="2621DE38" w14:textId="77777777" w:rsidR="00AF11C8" w:rsidRPr="009C0B5F" w:rsidRDefault="00AF11C8" w:rsidP="00AF11C8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Постусловия:</w:t>
      </w:r>
    </w:p>
    <w:p w14:paraId="7C56D5A5" w14:textId="1DEE2E98" w:rsidR="00AF11C8" w:rsidRDefault="00AF11C8" w:rsidP="00AF11C8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Минимальные гарантии:</w:t>
      </w:r>
      <w:r>
        <w:rPr>
          <w:rFonts w:ascii="Times New Roman" w:hAnsi="Times New Roman" w:cs="Times New Roman"/>
        </w:rPr>
        <w:t xml:space="preserve"> </w:t>
      </w:r>
      <w:r w:rsidR="000F52DE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Система за</w:t>
      </w:r>
      <w:r w:rsidR="000F52DE">
        <w:rPr>
          <w:rFonts w:ascii="Times New Roman" w:hAnsi="Times New Roman" w:cs="Times New Roman"/>
          <w:color w:val="000000" w:themeColor="text1"/>
          <w:shd w:val="clear" w:color="auto" w:fill="FFFFFF"/>
        </w:rPr>
        <w:t>логировала</w:t>
      </w:r>
      <w:r w:rsidR="000F52DE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факт попытки</w:t>
      </w:r>
      <w:r w:rsidR="000F52DE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фильтрации</w:t>
      </w:r>
    </w:p>
    <w:p w14:paraId="2D5D6321" w14:textId="2D7FA4EA" w:rsidR="005E4EEE" w:rsidRDefault="00AF11C8" w:rsidP="005E4EEE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Гарантия успеха:</w:t>
      </w:r>
      <w:r>
        <w:rPr>
          <w:rFonts w:ascii="Times New Roman" w:hAnsi="Times New Roman" w:cs="Times New Roman"/>
        </w:rPr>
        <w:t xml:space="preserve"> </w:t>
      </w:r>
      <w:r w:rsidR="00B72F7D">
        <w:rPr>
          <w:rFonts w:ascii="Times New Roman" w:hAnsi="Times New Roman" w:cs="Times New Roman"/>
        </w:rPr>
        <w:t xml:space="preserve">Система отобразила отсортированный по рейтингу список мастеров, клиент продолжает выбор мастера в рамках </w:t>
      </w:r>
      <w:r w:rsidR="00B72F7D">
        <w:rPr>
          <w:rFonts w:ascii="Times New Roman" w:hAnsi="Times New Roman" w:cs="Times New Roman"/>
          <w:lang w:val="en-US"/>
        </w:rPr>
        <w:t>UC</w:t>
      </w:r>
      <w:r w:rsidR="00B72F7D" w:rsidRPr="00B72F7D">
        <w:rPr>
          <w:rFonts w:ascii="Times New Roman" w:hAnsi="Times New Roman" w:cs="Times New Roman"/>
        </w:rPr>
        <w:t>-4</w:t>
      </w:r>
    </w:p>
    <w:p w14:paraId="346B8F48" w14:textId="77777777" w:rsidR="00B902FA" w:rsidRDefault="00B902FA" w:rsidP="00B902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Основной сценарий:</w:t>
      </w:r>
    </w:p>
    <w:p w14:paraId="0F026725" w14:textId="1190664A" w:rsidR="0004239F" w:rsidRDefault="0004239F" w:rsidP="0004239F">
      <w:pPr>
        <w:pStyle w:val="a8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нажал кнопку фильтра</w:t>
      </w:r>
    </w:p>
    <w:p w14:paraId="7D8DEEE1" w14:textId="5F18026C" w:rsidR="0004239F" w:rsidRDefault="0004239F" w:rsidP="0004239F">
      <w:pPr>
        <w:pStyle w:val="a8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отобразила список мастеров в порядке убывания их рейтинга</w:t>
      </w:r>
    </w:p>
    <w:p w14:paraId="298410B1" w14:textId="6CC84D9A" w:rsidR="0004239F" w:rsidRPr="0004239F" w:rsidRDefault="0004239F" w:rsidP="0004239F">
      <w:pPr>
        <w:pStyle w:val="a8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Возврат к пункту </w:t>
      </w:r>
      <w:r w:rsidR="002C4EC2">
        <w:rPr>
          <w:rFonts w:ascii="Times New Roman" w:hAnsi="Times New Roman" w:cs="Times New Roman"/>
          <w:b/>
          <w:bCs/>
          <w:lang w:val="en-US"/>
        </w:rPr>
        <w:t>3</w:t>
      </w:r>
      <w:r w:rsidR="005B3D5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UC-4</w:t>
      </w:r>
    </w:p>
    <w:p w14:paraId="1D647D4C" w14:textId="77777777" w:rsidR="00B902FA" w:rsidRDefault="00B902FA" w:rsidP="00B902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Расширения:</w:t>
      </w:r>
    </w:p>
    <w:p w14:paraId="03751969" w14:textId="2A859D89" w:rsidR="004A4345" w:rsidRDefault="00B902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Альтернативный сценарий:</w:t>
      </w:r>
    </w:p>
    <w:p w14:paraId="3596B921" w14:textId="0CD4A514" w:rsidR="00002319" w:rsidRPr="00002319" w:rsidRDefault="00002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Клиент не нажал кнопку фильтра</w:t>
      </w:r>
    </w:p>
    <w:p w14:paraId="75ABD6F1" w14:textId="12D98B43" w:rsidR="00002319" w:rsidRDefault="00002319" w:rsidP="003E5421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.1 Система отобразила неотсортированный список</w:t>
      </w:r>
    </w:p>
    <w:p w14:paraId="0B900C49" w14:textId="5B4CB88A" w:rsidR="003E5421" w:rsidRDefault="003E5421" w:rsidP="005F342F">
      <w:pPr>
        <w:ind w:firstLine="708"/>
        <w:rPr>
          <w:rFonts w:ascii="Times New Roman" w:hAnsi="Times New Roman" w:cs="Times New Roman"/>
        </w:rPr>
      </w:pPr>
      <w:r w:rsidRPr="003E5421">
        <w:rPr>
          <w:rFonts w:ascii="Times New Roman" w:hAnsi="Times New Roman" w:cs="Times New Roman"/>
        </w:rPr>
        <w:t>1.</w:t>
      </w:r>
      <w:r w:rsidRPr="003E5421">
        <w:rPr>
          <w:rFonts w:ascii="Times New Roman" w:hAnsi="Times New Roman" w:cs="Times New Roman"/>
          <w:lang w:val="en-US"/>
        </w:rPr>
        <w:t>A</w:t>
      </w:r>
      <w:r w:rsidRPr="003E5421">
        <w:rPr>
          <w:rFonts w:ascii="Times New Roman" w:hAnsi="Times New Roman" w:cs="Times New Roman"/>
        </w:rPr>
        <w:t xml:space="preserve">.1 Возврат к пункту </w:t>
      </w:r>
      <w:r w:rsidRPr="003E5421">
        <w:rPr>
          <w:rFonts w:ascii="Times New Roman" w:hAnsi="Times New Roman" w:cs="Times New Roman"/>
          <w:b/>
          <w:bCs/>
        </w:rPr>
        <w:t>3</w:t>
      </w:r>
      <w:r w:rsidRPr="003E5421">
        <w:rPr>
          <w:rFonts w:ascii="Times New Roman" w:hAnsi="Times New Roman" w:cs="Times New Roman"/>
        </w:rPr>
        <w:t xml:space="preserve"> </w:t>
      </w:r>
      <w:r w:rsidRPr="003E5421">
        <w:rPr>
          <w:rFonts w:ascii="Times New Roman" w:hAnsi="Times New Roman" w:cs="Times New Roman"/>
          <w:lang w:val="en-US"/>
        </w:rPr>
        <w:t>UC</w:t>
      </w:r>
      <w:r w:rsidRPr="003E5421">
        <w:rPr>
          <w:rFonts w:ascii="Times New Roman" w:hAnsi="Times New Roman" w:cs="Times New Roman"/>
        </w:rPr>
        <w:t>-4</w:t>
      </w:r>
    </w:p>
    <w:p w14:paraId="62B48575" w14:textId="77777777" w:rsidR="00FE322B" w:rsidRDefault="00FE322B" w:rsidP="003E5421">
      <w:pPr>
        <w:ind w:left="708"/>
        <w:rPr>
          <w:rFonts w:ascii="Times New Roman" w:hAnsi="Times New Roman" w:cs="Times New Roman"/>
        </w:rPr>
      </w:pPr>
    </w:p>
    <w:p w14:paraId="7AB69074" w14:textId="77777777" w:rsidR="00FE322B" w:rsidRDefault="00FE322B" w:rsidP="003E5421">
      <w:pPr>
        <w:ind w:left="708"/>
        <w:rPr>
          <w:rFonts w:ascii="Times New Roman" w:hAnsi="Times New Roman" w:cs="Times New Roman"/>
        </w:rPr>
      </w:pPr>
    </w:p>
    <w:p w14:paraId="1F43D7D4" w14:textId="24269089" w:rsidR="00FE322B" w:rsidRPr="00FE322B" w:rsidRDefault="00FE322B" w:rsidP="00FE322B">
      <w:pPr>
        <w:rPr>
          <w:rFonts w:ascii="Times New Roman" w:hAnsi="Times New Roman" w:cs="Times New Roman"/>
          <w:b/>
          <w:bCs/>
        </w:rPr>
      </w:pPr>
      <w:r w:rsidRPr="00FE322B">
        <w:rPr>
          <w:rFonts w:ascii="Times New Roman" w:hAnsi="Times New Roman" w:cs="Times New Roman"/>
          <w:b/>
          <w:bCs/>
        </w:rPr>
        <w:t>Негативный сценарий:</w:t>
      </w:r>
    </w:p>
    <w:p w14:paraId="304DD861" w14:textId="36C04620" w:rsidR="00FE322B" w:rsidRDefault="00FE322B" w:rsidP="00FE32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Система не смогла отфильтровать мастеров по рейтингу</w:t>
      </w:r>
    </w:p>
    <w:p w14:paraId="3626D662" w14:textId="689DEE09" w:rsidR="00FE322B" w:rsidRDefault="00FE322B" w:rsidP="00FE32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.1 Система выводит сообщение об ошибке «ошибка фильтрации»</w:t>
      </w:r>
    </w:p>
    <w:p w14:paraId="6C962D81" w14:textId="2E4E6408" w:rsidR="00A9790D" w:rsidRDefault="00A9790D" w:rsidP="00FE32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.2 Система логирует эту ошибку</w:t>
      </w:r>
    </w:p>
    <w:p w14:paraId="5C922589" w14:textId="3F1BB43E" w:rsidR="00FE322B" w:rsidRPr="00FE322B" w:rsidRDefault="00FE322B" w:rsidP="00FE32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</w:t>
      </w:r>
      <w:r w:rsidR="00A9790D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Система отображает исходный список мастеров</w:t>
      </w:r>
    </w:p>
    <w:p w14:paraId="62F94FEF" w14:textId="5C4747B4" w:rsidR="004A4345" w:rsidRDefault="004A43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77E7CC6" w14:textId="31CFDFB3" w:rsidR="00F50733" w:rsidRPr="00002319" w:rsidRDefault="004A4345">
      <w:pPr>
        <w:rPr>
          <w:rFonts w:ascii="Times New Roman" w:hAnsi="Times New Roman" w:cs="Times New Roman"/>
          <w:b/>
          <w:bCs/>
        </w:rPr>
      </w:pPr>
      <w:r w:rsidRPr="004A4345">
        <w:rPr>
          <w:rFonts w:ascii="Times New Roman" w:hAnsi="Times New Roman" w:cs="Times New Roman"/>
          <w:b/>
          <w:bCs/>
          <w:lang w:val="en-US"/>
        </w:rPr>
        <w:lastRenderedPageBreak/>
        <w:t>UC</w:t>
      </w:r>
      <w:r w:rsidRPr="00002319">
        <w:rPr>
          <w:rFonts w:ascii="Times New Roman" w:hAnsi="Times New Roman" w:cs="Times New Roman"/>
          <w:b/>
          <w:bCs/>
        </w:rPr>
        <w:t>-7</w:t>
      </w:r>
      <w:r w:rsidRPr="00AF11C8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  <w:lang w:val="en-US"/>
        </w:rPr>
        <w:t>extend</w:t>
      </w:r>
      <w:r>
        <w:rPr>
          <w:rFonts w:ascii="Times New Roman" w:hAnsi="Times New Roman" w:cs="Times New Roman"/>
          <w:b/>
          <w:bCs/>
        </w:rPr>
        <w:t>)</w:t>
      </w:r>
    </w:p>
    <w:p w14:paraId="4F4C5C97" w14:textId="692F0A5E" w:rsidR="004A4345" w:rsidRDefault="004A4345">
      <w:pPr>
        <w:rPr>
          <w:rFonts w:ascii="Times New Roman" w:hAnsi="Times New Roman" w:cs="Times New Roman"/>
          <w:b/>
          <w:bCs/>
        </w:rPr>
      </w:pPr>
      <w:r w:rsidRPr="0000231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Предложение дополнительных услуг</w:t>
      </w:r>
    </w:p>
    <w:p w14:paraId="3CEB445F" w14:textId="546DA778" w:rsidR="004A4345" w:rsidRPr="00B9783A" w:rsidRDefault="004A4345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Актор:</w:t>
      </w:r>
      <w:r w:rsidR="00B9783A">
        <w:rPr>
          <w:rFonts w:ascii="Times New Roman" w:hAnsi="Times New Roman" w:cs="Times New Roman"/>
        </w:rPr>
        <w:t xml:space="preserve"> Система</w:t>
      </w:r>
    </w:p>
    <w:p w14:paraId="42870533" w14:textId="05EB5248" w:rsidR="004A4345" w:rsidRPr="00B9783A" w:rsidRDefault="004A4345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Область действия:</w:t>
      </w:r>
      <w:r w:rsidR="00B9783A">
        <w:rPr>
          <w:rFonts w:ascii="Times New Roman" w:hAnsi="Times New Roman" w:cs="Times New Roman"/>
          <w:b/>
          <w:bCs/>
        </w:rPr>
        <w:t xml:space="preserve"> </w:t>
      </w:r>
      <w:r w:rsidR="00B9783A">
        <w:rPr>
          <w:rFonts w:ascii="Times New Roman" w:hAnsi="Times New Roman" w:cs="Times New Roman"/>
        </w:rPr>
        <w:t>Предложение клиенту дополнительных (релевантных к выбранной им категории) услуг</w:t>
      </w:r>
    </w:p>
    <w:p w14:paraId="5C7B3864" w14:textId="628EEE6B" w:rsidR="004A4345" w:rsidRPr="00B9783A" w:rsidRDefault="004A4345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Уровень:</w:t>
      </w:r>
      <w:r w:rsidR="00B9783A">
        <w:rPr>
          <w:rFonts w:ascii="Times New Roman" w:hAnsi="Times New Roman" w:cs="Times New Roman"/>
          <w:b/>
          <w:bCs/>
        </w:rPr>
        <w:t xml:space="preserve"> </w:t>
      </w:r>
      <w:r w:rsidR="00AA6B59">
        <w:rPr>
          <w:rFonts w:ascii="Times New Roman" w:hAnsi="Times New Roman" w:cs="Times New Roman"/>
        </w:rPr>
        <w:t>Вспомогательный</w:t>
      </w:r>
    </w:p>
    <w:p w14:paraId="7A2CCF96" w14:textId="77777777" w:rsidR="004A4345" w:rsidRDefault="004A4345" w:rsidP="004A4345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Участники и интересы:</w:t>
      </w:r>
    </w:p>
    <w:p w14:paraId="1386F0A5" w14:textId="674F711B" w:rsidR="00B9783A" w:rsidRDefault="00B9783A" w:rsidP="004A43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Клиент – возможность получить услуги не первой необходимости, но также нужные</w:t>
      </w:r>
    </w:p>
    <w:p w14:paraId="63DE4B21" w14:textId="65CBE3DB" w:rsidR="00B9783A" w:rsidRPr="00B9783A" w:rsidRDefault="00B9783A" w:rsidP="004A43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Система – отобразить релевантные услуги перед завершением основной записи</w:t>
      </w:r>
    </w:p>
    <w:p w14:paraId="4FD7C823" w14:textId="6DE2FDA2" w:rsidR="004A4345" w:rsidRPr="00B9783A" w:rsidRDefault="004A43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</w:t>
      </w:r>
      <w:r w:rsidRPr="00951DD0">
        <w:rPr>
          <w:rFonts w:ascii="Times New Roman" w:hAnsi="Times New Roman" w:cs="Times New Roman"/>
          <w:b/>
          <w:bCs/>
        </w:rPr>
        <w:t>азначение</w:t>
      </w:r>
      <w:r>
        <w:rPr>
          <w:rFonts w:ascii="Times New Roman" w:hAnsi="Times New Roman" w:cs="Times New Roman"/>
          <w:b/>
          <w:bCs/>
        </w:rPr>
        <w:t>)</w:t>
      </w:r>
      <w:r w:rsidRPr="00951DD0">
        <w:rPr>
          <w:rFonts w:ascii="Times New Roman" w:hAnsi="Times New Roman" w:cs="Times New Roman"/>
          <w:b/>
          <w:bCs/>
        </w:rPr>
        <w:t>:</w:t>
      </w:r>
      <w:r w:rsidR="00B9783A">
        <w:rPr>
          <w:rFonts w:ascii="Times New Roman" w:hAnsi="Times New Roman" w:cs="Times New Roman"/>
          <w:b/>
          <w:bCs/>
        </w:rPr>
        <w:t xml:space="preserve"> </w:t>
      </w:r>
      <w:r w:rsidR="00AA6B59" w:rsidRPr="00AA6B59">
        <w:rPr>
          <w:rFonts w:ascii="Times New Roman" w:hAnsi="Times New Roman" w:cs="Times New Roman"/>
        </w:rPr>
        <w:t>Предложить клиенту релевантные дополнительные услуги</w:t>
      </w:r>
    </w:p>
    <w:p w14:paraId="6B462C1A" w14:textId="1736F547" w:rsidR="004A4345" w:rsidRPr="00B9783A" w:rsidRDefault="004A4345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Предусловие:</w:t>
      </w:r>
      <w:r w:rsidR="00B9783A">
        <w:rPr>
          <w:rFonts w:ascii="Times New Roman" w:hAnsi="Times New Roman" w:cs="Times New Roman"/>
          <w:b/>
          <w:bCs/>
        </w:rPr>
        <w:t xml:space="preserve"> </w:t>
      </w:r>
      <w:r w:rsidR="00B9783A">
        <w:rPr>
          <w:rFonts w:ascii="Times New Roman" w:hAnsi="Times New Roman" w:cs="Times New Roman"/>
        </w:rPr>
        <w:t>Менеджер распределил услуги по категориям</w:t>
      </w:r>
      <w:r w:rsidR="00815225">
        <w:rPr>
          <w:rFonts w:ascii="Times New Roman" w:hAnsi="Times New Roman" w:cs="Times New Roman"/>
        </w:rPr>
        <w:t xml:space="preserve"> и указал дополнительные услуги к категориям</w:t>
      </w:r>
      <w:r w:rsidR="00B9783A">
        <w:rPr>
          <w:rFonts w:ascii="Times New Roman" w:hAnsi="Times New Roman" w:cs="Times New Roman"/>
        </w:rPr>
        <w:t>, система умеет разделять услуги по указанным категориям</w:t>
      </w:r>
    </w:p>
    <w:p w14:paraId="481E7F75" w14:textId="18B85C15" w:rsidR="004A4345" w:rsidRDefault="004A4345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Триггер:</w:t>
      </w:r>
      <w:r w:rsidR="00B9783A" w:rsidRPr="00B9783A">
        <w:rPr>
          <w:rFonts w:ascii="Times New Roman" w:hAnsi="Times New Roman" w:cs="Times New Roman"/>
        </w:rPr>
        <w:t xml:space="preserve"> </w:t>
      </w:r>
      <w:r w:rsidR="00B9783A">
        <w:rPr>
          <w:rFonts w:ascii="Times New Roman" w:hAnsi="Times New Roman" w:cs="Times New Roman"/>
        </w:rPr>
        <w:t>Клиент завершил все основные этапы записи (</w:t>
      </w:r>
      <w:r w:rsidR="00B9783A">
        <w:rPr>
          <w:rFonts w:ascii="Times New Roman" w:hAnsi="Times New Roman" w:cs="Times New Roman"/>
          <w:lang w:val="en-US"/>
        </w:rPr>
        <w:t>UC</w:t>
      </w:r>
      <w:r w:rsidR="00B9783A" w:rsidRPr="00B9783A">
        <w:rPr>
          <w:rFonts w:ascii="Times New Roman" w:hAnsi="Times New Roman" w:cs="Times New Roman"/>
        </w:rPr>
        <w:t xml:space="preserve">-3, </w:t>
      </w:r>
      <w:r w:rsidR="00B9783A">
        <w:rPr>
          <w:rFonts w:ascii="Times New Roman" w:hAnsi="Times New Roman" w:cs="Times New Roman"/>
          <w:lang w:val="en-US"/>
        </w:rPr>
        <w:t>UC</w:t>
      </w:r>
      <w:r w:rsidR="00B9783A" w:rsidRPr="00B9783A">
        <w:rPr>
          <w:rFonts w:ascii="Times New Roman" w:hAnsi="Times New Roman" w:cs="Times New Roman"/>
        </w:rPr>
        <w:t xml:space="preserve">-4, </w:t>
      </w:r>
      <w:r w:rsidR="00B9783A">
        <w:rPr>
          <w:rFonts w:ascii="Times New Roman" w:hAnsi="Times New Roman" w:cs="Times New Roman"/>
          <w:lang w:val="en-US"/>
        </w:rPr>
        <w:t>UC</w:t>
      </w:r>
      <w:r w:rsidR="00B9783A" w:rsidRPr="00B9783A">
        <w:rPr>
          <w:rFonts w:ascii="Times New Roman" w:hAnsi="Times New Roman" w:cs="Times New Roman"/>
        </w:rPr>
        <w:t>-5</w:t>
      </w:r>
      <w:r w:rsidR="00B9783A">
        <w:rPr>
          <w:rFonts w:ascii="Times New Roman" w:hAnsi="Times New Roman" w:cs="Times New Roman"/>
        </w:rPr>
        <w:t>)</w:t>
      </w:r>
    </w:p>
    <w:p w14:paraId="612D74EC" w14:textId="77777777" w:rsidR="004A4345" w:rsidRPr="009C0B5F" w:rsidRDefault="004A4345" w:rsidP="004A4345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Постусловия:</w:t>
      </w:r>
    </w:p>
    <w:p w14:paraId="2D245FAD" w14:textId="52CEE1FE" w:rsidR="004A4345" w:rsidRPr="00AA6B59" w:rsidRDefault="004A4345" w:rsidP="004A4345">
      <w:pPr>
        <w:ind w:firstLine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Минимальные гарантии:</w:t>
      </w:r>
      <w:r w:rsidR="00B9783A">
        <w:rPr>
          <w:rFonts w:ascii="Times New Roman" w:hAnsi="Times New Roman" w:cs="Times New Roman"/>
          <w:b/>
          <w:bCs/>
        </w:rPr>
        <w:t xml:space="preserve"> </w:t>
      </w:r>
      <w:r w:rsidR="000F52DE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Система за</w:t>
      </w:r>
      <w:r w:rsidR="000F52DE">
        <w:rPr>
          <w:rFonts w:ascii="Times New Roman" w:hAnsi="Times New Roman" w:cs="Times New Roman"/>
          <w:color w:val="000000" w:themeColor="text1"/>
          <w:shd w:val="clear" w:color="auto" w:fill="FFFFFF"/>
        </w:rPr>
        <w:t>логировала</w:t>
      </w:r>
      <w:r w:rsidR="000F52DE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факт попытки</w:t>
      </w:r>
      <w:r w:rsidR="00B9783A">
        <w:rPr>
          <w:rFonts w:ascii="Times New Roman" w:hAnsi="Times New Roman" w:cs="Times New Roman"/>
        </w:rPr>
        <w:t xml:space="preserve"> </w:t>
      </w:r>
      <w:r w:rsidR="000F52DE">
        <w:rPr>
          <w:rFonts w:ascii="Times New Roman" w:hAnsi="Times New Roman" w:cs="Times New Roman"/>
        </w:rPr>
        <w:t xml:space="preserve">загрузки </w:t>
      </w:r>
      <w:r w:rsidR="00B9783A">
        <w:rPr>
          <w:rFonts w:ascii="Times New Roman" w:hAnsi="Times New Roman" w:cs="Times New Roman"/>
        </w:rPr>
        <w:t>спис</w:t>
      </w:r>
      <w:r w:rsidR="000F52DE">
        <w:rPr>
          <w:rFonts w:ascii="Times New Roman" w:hAnsi="Times New Roman" w:cs="Times New Roman"/>
        </w:rPr>
        <w:t xml:space="preserve">ка </w:t>
      </w:r>
      <w:r w:rsidR="00B9783A">
        <w:rPr>
          <w:rFonts w:ascii="Times New Roman" w:hAnsi="Times New Roman" w:cs="Times New Roman"/>
        </w:rPr>
        <w:t>дополнительных услуг</w:t>
      </w:r>
    </w:p>
    <w:p w14:paraId="521ADD3D" w14:textId="7A471872" w:rsidR="004A4345" w:rsidRPr="00B9783A" w:rsidRDefault="004A4345" w:rsidP="004A4345">
      <w:pPr>
        <w:ind w:firstLine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Гарантия успеха:</w:t>
      </w:r>
      <w:r w:rsidR="00B9783A">
        <w:rPr>
          <w:rFonts w:ascii="Times New Roman" w:hAnsi="Times New Roman" w:cs="Times New Roman"/>
          <w:b/>
          <w:bCs/>
        </w:rPr>
        <w:t xml:space="preserve"> </w:t>
      </w:r>
      <w:r w:rsidR="00B9783A">
        <w:rPr>
          <w:rFonts w:ascii="Times New Roman" w:hAnsi="Times New Roman" w:cs="Times New Roman"/>
        </w:rPr>
        <w:t>Клиент добавил дополнительные услуги к основной записи</w:t>
      </w:r>
    </w:p>
    <w:p w14:paraId="62F41119" w14:textId="77777777" w:rsidR="004A4345" w:rsidRDefault="004A4345" w:rsidP="004A43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Основной сценарий:</w:t>
      </w:r>
    </w:p>
    <w:p w14:paraId="53AE4D14" w14:textId="53911522" w:rsidR="00B9783A" w:rsidRPr="00902696" w:rsidRDefault="00B9783A" w:rsidP="00902696">
      <w:pPr>
        <w:pStyle w:val="a8"/>
        <w:numPr>
          <w:ilvl w:val="0"/>
          <w:numId w:val="13"/>
        </w:numPr>
        <w:rPr>
          <w:rFonts w:ascii="Times New Roman" w:hAnsi="Times New Roman" w:cs="Times New Roman"/>
        </w:rPr>
      </w:pPr>
      <w:r w:rsidRPr="00902696">
        <w:rPr>
          <w:rFonts w:ascii="Times New Roman" w:hAnsi="Times New Roman" w:cs="Times New Roman"/>
        </w:rPr>
        <w:t xml:space="preserve">Система отобразила список </w:t>
      </w:r>
      <w:r w:rsidR="00815225" w:rsidRPr="00902696">
        <w:rPr>
          <w:rFonts w:ascii="Times New Roman" w:hAnsi="Times New Roman" w:cs="Times New Roman"/>
        </w:rPr>
        <w:t>дополнительных</w:t>
      </w:r>
      <w:r w:rsidRPr="00902696">
        <w:rPr>
          <w:rFonts w:ascii="Times New Roman" w:hAnsi="Times New Roman" w:cs="Times New Roman"/>
        </w:rPr>
        <w:t xml:space="preserve"> услуг</w:t>
      </w:r>
    </w:p>
    <w:p w14:paraId="293B2D95" w14:textId="0D515DFC" w:rsidR="00815225" w:rsidRPr="00902696" w:rsidRDefault="00815225" w:rsidP="00902696">
      <w:pPr>
        <w:pStyle w:val="a8"/>
        <w:numPr>
          <w:ilvl w:val="0"/>
          <w:numId w:val="13"/>
        </w:numPr>
        <w:rPr>
          <w:rFonts w:ascii="Times New Roman" w:hAnsi="Times New Roman" w:cs="Times New Roman"/>
        </w:rPr>
      </w:pPr>
      <w:r w:rsidRPr="00902696">
        <w:rPr>
          <w:rFonts w:ascii="Times New Roman" w:hAnsi="Times New Roman" w:cs="Times New Roman"/>
        </w:rPr>
        <w:t>Клиент добавил дополнительные услуги к основной записи</w:t>
      </w:r>
    </w:p>
    <w:p w14:paraId="127BF02B" w14:textId="69DA5361" w:rsidR="00815225" w:rsidRPr="00902696" w:rsidRDefault="00815225" w:rsidP="00902696">
      <w:pPr>
        <w:pStyle w:val="a8"/>
        <w:numPr>
          <w:ilvl w:val="0"/>
          <w:numId w:val="13"/>
        </w:numPr>
        <w:rPr>
          <w:rFonts w:ascii="Times New Roman" w:hAnsi="Times New Roman" w:cs="Times New Roman"/>
        </w:rPr>
      </w:pPr>
      <w:r w:rsidRPr="00902696">
        <w:rPr>
          <w:rFonts w:ascii="Times New Roman" w:hAnsi="Times New Roman" w:cs="Times New Roman"/>
        </w:rPr>
        <w:t>Система сохранила идентификатор дополнительной услуги</w:t>
      </w:r>
    </w:p>
    <w:p w14:paraId="40BE76F8" w14:textId="34AA2107" w:rsidR="00815225" w:rsidRPr="00902696" w:rsidRDefault="00815225" w:rsidP="004A4345">
      <w:pPr>
        <w:pStyle w:val="a8"/>
        <w:numPr>
          <w:ilvl w:val="0"/>
          <w:numId w:val="13"/>
        </w:numPr>
        <w:rPr>
          <w:rFonts w:ascii="Times New Roman" w:hAnsi="Times New Roman" w:cs="Times New Roman"/>
        </w:rPr>
      </w:pPr>
      <w:r w:rsidRPr="00902696">
        <w:rPr>
          <w:rFonts w:ascii="Times New Roman" w:hAnsi="Times New Roman" w:cs="Times New Roman"/>
        </w:rPr>
        <w:t xml:space="preserve">Переход к пункту </w:t>
      </w:r>
      <w:r w:rsidR="00902696" w:rsidRPr="00902696">
        <w:rPr>
          <w:rFonts w:ascii="Times New Roman" w:hAnsi="Times New Roman" w:cs="Times New Roman"/>
          <w:b/>
          <w:bCs/>
        </w:rPr>
        <w:t>7</w:t>
      </w:r>
      <w:r w:rsidRPr="00902696">
        <w:rPr>
          <w:rFonts w:ascii="Times New Roman" w:hAnsi="Times New Roman" w:cs="Times New Roman"/>
        </w:rPr>
        <w:t xml:space="preserve"> основного сценария </w:t>
      </w:r>
      <w:r w:rsidRPr="00902696">
        <w:rPr>
          <w:rFonts w:ascii="Times New Roman" w:hAnsi="Times New Roman" w:cs="Times New Roman"/>
          <w:lang w:val="en-US"/>
        </w:rPr>
        <w:t>UC</w:t>
      </w:r>
      <w:r w:rsidRPr="00902696">
        <w:rPr>
          <w:rFonts w:ascii="Times New Roman" w:hAnsi="Times New Roman" w:cs="Times New Roman"/>
        </w:rPr>
        <w:t>-2</w:t>
      </w:r>
    </w:p>
    <w:p w14:paraId="29015B42" w14:textId="77777777" w:rsidR="004A4345" w:rsidRPr="00120365" w:rsidRDefault="004A4345" w:rsidP="004A43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Расширения:</w:t>
      </w:r>
    </w:p>
    <w:p w14:paraId="3416CCF7" w14:textId="77777777" w:rsidR="004A4345" w:rsidRDefault="004A4345" w:rsidP="004A43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Альтернативный сценарий:</w:t>
      </w:r>
    </w:p>
    <w:p w14:paraId="2BE3770C" w14:textId="44CCC518" w:rsidR="004A4345" w:rsidRDefault="00120365" w:rsidP="004A43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  <w:lang w:val="en-US"/>
        </w:rPr>
        <w:t>A</w:t>
      </w:r>
      <w:r w:rsidRPr="0012036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Клиент не добавил дополнительные услуги к основной записи</w:t>
      </w:r>
    </w:p>
    <w:p w14:paraId="0F140D0E" w14:textId="452B7BB3" w:rsidR="00120365" w:rsidRDefault="00120365" w:rsidP="00120365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.1 Клиент нажал кнопку «пропустить»</w:t>
      </w:r>
    </w:p>
    <w:p w14:paraId="068605F8" w14:textId="4E6E0456" w:rsidR="00272973" w:rsidRDefault="00120365" w:rsidP="00120365">
      <w:pPr>
        <w:ind w:firstLine="708"/>
        <w:rPr>
          <w:rFonts w:ascii="Times New Roman" w:hAnsi="Times New Roman" w:cs="Times New Roman"/>
        </w:rPr>
      </w:pPr>
      <w:r w:rsidRPr="00120365">
        <w:rPr>
          <w:rFonts w:ascii="Times New Roman" w:hAnsi="Times New Roman" w:cs="Times New Roman"/>
        </w:rPr>
        <w:t>2.</w:t>
      </w:r>
      <w:r w:rsidRPr="00120365">
        <w:rPr>
          <w:rFonts w:ascii="Times New Roman" w:hAnsi="Times New Roman" w:cs="Times New Roman"/>
          <w:lang w:val="en-US"/>
        </w:rPr>
        <w:t>A</w:t>
      </w:r>
      <w:r w:rsidRPr="00120365">
        <w:rPr>
          <w:rFonts w:ascii="Times New Roman" w:hAnsi="Times New Roman" w:cs="Times New Roman"/>
        </w:rPr>
        <w:t xml:space="preserve">.2 Переход к пункту </w:t>
      </w:r>
      <w:r w:rsidRPr="00120365">
        <w:rPr>
          <w:rFonts w:ascii="Times New Roman" w:hAnsi="Times New Roman" w:cs="Times New Roman"/>
          <w:b/>
          <w:bCs/>
        </w:rPr>
        <w:t>7</w:t>
      </w:r>
      <w:r w:rsidRPr="00120365">
        <w:rPr>
          <w:rFonts w:ascii="Times New Roman" w:hAnsi="Times New Roman" w:cs="Times New Roman"/>
        </w:rPr>
        <w:t xml:space="preserve"> основного сценария </w:t>
      </w:r>
      <w:r w:rsidRPr="00120365">
        <w:rPr>
          <w:rFonts w:ascii="Times New Roman" w:hAnsi="Times New Roman" w:cs="Times New Roman"/>
          <w:lang w:val="en-US"/>
        </w:rPr>
        <w:t>UC</w:t>
      </w:r>
      <w:r w:rsidRPr="00120365">
        <w:rPr>
          <w:rFonts w:ascii="Times New Roman" w:hAnsi="Times New Roman" w:cs="Times New Roman"/>
        </w:rPr>
        <w:t>-2</w:t>
      </w:r>
    </w:p>
    <w:p w14:paraId="3D10F404" w14:textId="7D7FA792" w:rsidR="00120365" w:rsidRPr="00120365" w:rsidRDefault="00272973" w:rsidP="00272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652A8E" w14:textId="2CC0A91E" w:rsidR="00120365" w:rsidRPr="00272973" w:rsidRDefault="00FE322B" w:rsidP="00FE322B">
      <w:pPr>
        <w:rPr>
          <w:rFonts w:ascii="Times New Roman" w:hAnsi="Times New Roman" w:cs="Times New Roman"/>
          <w:b/>
          <w:bCs/>
        </w:rPr>
      </w:pPr>
      <w:r w:rsidRPr="00272973">
        <w:rPr>
          <w:rFonts w:ascii="Times New Roman" w:hAnsi="Times New Roman" w:cs="Times New Roman"/>
          <w:b/>
          <w:bCs/>
        </w:rPr>
        <w:lastRenderedPageBreak/>
        <w:t>Негативный сценарий:</w:t>
      </w:r>
    </w:p>
    <w:p w14:paraId="76E0F7BF" w14:textId="6F2F9E01" w:rsidR="00FE322B" w:rsidRDefault="00FE322B" w:rsidP="00FE322B">
      <w:pPr>
        <w:rPr>
          <w:rFonts w:ascii="Times New Roman" w:hAnsi="Times New Roman" w:cs="Times New Roman"/>
        </w:rPr>
      </w:pPr>
      <w:r w:rsidRPr="00FE322B">
        <w:rPr>
          <w:rFonts w:ascii="Times New Roman" w:hAnsi="Times New Roman" w:cs="Times New Roman"/>
        </w:rPr>
        <w:t>1.</w:t>
      </w:r>
      <w:r w:rsidRPr="00FE322B">
        <w:rPr>
          <w:rFonts w:ascii="Times New Roman" w:hAnsi="Times New Roman" w:cs="Times New Roman"/>
          <w:lang w:val="en-US"/>
        </w:rPr>
        <w:t>A</w:t>
      </w:r>
      <w:r w:rsidRPr="00FE322B">
        <w:rPr>
          <w:rFonts w:ascii="Times New Roman" w:hAnsi="Times New Roman" w:cs="Times New Roman"/>
        </w:rPr>
        <w:t xml:space="preserve"> Система </w:t>
      </w:r>
      <w:r>
        <w:rPr>
          <w:rFonts w:ascii="Times New Roman" w:hAnsi="Times New Roman" w:cs="Times New Roman"/>
        </w:rPr>
        <w:t>не смогла загрузить</w:t>
      </w:r>
      <w:r w:rsidRPr="00FE322B">
        <w:rPr>
          <w:rFonts w:ascii="Times New Roman" w:hAnsi="Times New Roman" w:cs="Times New Roman"/>
        </w:rPr>
        <w:t xml:space="preserve"> список дополнительных услуг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HTTP</w:t>
      </w:r>
      <w:r>
        <w:rPr>
          <w:rFonts w:ascii="Times New Roman" w:hAnsi="Times New Roman" w:cs="Times New Roman"/>
        </w:rPr>
        <w:t>-ответ</w:t>
      </w:r>
      <w:r w:rsidRPr="00AC41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AC41FB">
        <w:rPr>
          <w:rFonts w:ascii="Times New Roman" w:hAnsi="Times New Roman" w:cs="Times New Roman"/>
        </w:rPr>
        <w:t>04</w:t>
      </w:r>
      <w:r>
        <w:rPr>
          <w:rFonts w:ascii="Times New Roman" w:hAnsi="Times New Roman" w:cs="Times New Roman"/>
        </w:rPr>
        <w:t>)</w:t>
      </w:r>
    </w:p>
    <w:p w14:paraId="5314FA56" w14:textId="01F55792" w:rsidR="00FE322B" w:rsidRPr="00FE322B" w:rsidRDefault="00FE322B" w:rsidP="00272973">
      <w:pPr>
        <w:ind w:firstLine="708"/>
        <w:rPr>
          <w:rFonts w:ascii="Times New Roman" w:hAnsi="Times New Roman" w:cs="Times New Roman"/>
        </w:rPr>
      </w:pPr>
      <w:r w:rsidRPr="00231515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A</w:t>
      </w:r>
      <w:r w:rsidRPr="00231515"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 Система выводит сообщение об ошибке «отсутствует подключение к сети»</w:t>
      </w:r>
    </w:p>
    <w:p w14:paraId="0F7A3D3F" w14:textId="4ED75E83" w:rsidR="00FE322B" w:rsidRDefault="00FE322B" w:rsidP="00FE322B">
      <w:pPr>
        <w:rPr>
          <w:rFonts w:ascii="Times New Roman" w:hAnsi="Times New Roman" w:cs="Times New Roman"/>
        </w:rPr>
      </w:pPr>
      <w:r w:rsidRPr="00FE322B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 xml:space="preserve"> </w:t>
      </w:r>
      <w:r w:rsidRPr="00FE322B">
        <w:rPr>
          <w:rFonts w:ascii="Times New Roman" w:hAnsi="Times New Roman" w:cs="Times New Roman"/>
        </w:rPr>
        <w:t xml:space="preserve">Система </w:t>
      </w:r>
      <w:r>
        <w:rPr>
          <w:rFonts w:ascii="Times New Roman" w:hAnsi="Times New Roman" w:cs="Times New Roman"/>
        </w:rPr>
        <w:t>не смогла загрузить</w:t>
      </w:r>
      <w:r w:rsidRPr="00FE322B">
        <w:rPr>
          <w:rFonts w:ascii="Times New Roman" w:hAnsi="Times New Roman" w:cs="Times New Roman"/>
        </w:rPr>
        <w:t xml:space="preserve"> список дополнительных услуг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HTTP</w:t>
      </w:r>
      <w:r>
        <w:rPr>
          <w:rFonts w:ascii="Times New Roman" w:hAnsi="Times New Roman" w:cs="Times New Roman"/>
        </w:rPr>
        <w:t>-ответ</w:t>
      </w:r>
      <w:r w:rsidRPr="00AC41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  <w:lang w:val="en-US"/>
        </w:rPr>
        <w:t>xx</w:t>
      </w:r>
      <w:r>
        <w:rPr>
          <w:rFonts w:ascii="Times New Roman" w:hAnsi="Times New Roman" w:cs="Times New Roman"/>
        </w:rPr>
        <w:t>)</w:t>
      </w:r>
    </w:p>
    <w:p w14:paraId="5217A0E5" w14:textId="455B83D9" w:rsidR="00FE322B" w:rsidRDefault="00FE322B" w:rsidP="00FE322B">
      <w:pPr>
        <w:ind w:firstLine="708"/>
        <w:rPr>
          <w:rFonts w:ascii="Times New Roman" w:hAnsi="Times New Roman" w:cs="Times New Roman"/>
        </w:rPr>
      </w:pPr>
      <w:r w:rsidRPr="00231515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B</w:t>
      </w:r>
      <w:r w:rsidRPr="00231515"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 Система выводит сообщение об ошибке «ошибка сервера»</w:t>
      </w:r>
    </w:p>
    <w:p w14:paraId="4F3C29AD" w14:textId="4F44D181" w:rsidR="00FE322B" w:rsidRDefault="00FE322B" w:rsidP="00FE32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FE322B">
        <w:rPr>
          <w:rFonts w:ascii="Times New Roman" w:hAnsi="Times New Roman" w:cs="Times New Roman"/>
        </w:rPr>
        <w:t>.</w:t>
      </w:r>
      <w:r w:rsidRPr="00FE322B"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Система не смогла сохранить идентификатор услуги из-за сбоя</w:t>
      </w:r>
    </w:p>
    <w:p w14:paraId="520584D8" w14:textId="6B3123A2" w:rsidR="00272973" w:rsidRDefault="00FE322B" w:rsidP="00272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72973">
        <w:rPr>
          <w:rFonts w:ascii="Times New Roman" w:hAnsi="Times New Roman" w:cs="Times New Roman"/>
        </w:rPr>
        <w:t>3.</w:t>
      </w:r>
      <w:r w:rsidR="00272973">
        <w:rPr>
          <w:rFonts w:ascii="Times New Roman" w:hAnsi="Times New Roman" w:cs="Times New Roman"/>
          <w:lang w:val="en-US"/>
        </w:rPr>
        <w:t>A</w:t>
      </w:r>
      <w:r w:rsidR="00272973">
        <w:rPr>
          <w:rFonts w:ascii="Times New Roman" w:hAnsi="Times New Roman" w:cs="Times New Roman"/>
        </w:rPr>
        <w:t>.1 Система выводит сообщение</w:t>
      </w:r>
      <w:r w:rsidR="00272973" w:rsidRPr="0056564E">
        <w:rPr>
          <w:rFonts w:ascii="Times New Roman" w:hAnsi="Times New Roman" w:cs="Times New Roman"/>
        </w:rPr>
        <w:t xml:space="preserve"> </w:t>
      </w:r>
      <w:r w:rsidR="00272973">
        <w:rPr>
          <w:rFonts w:ascii="Times New Roman" w:hAnsi="Times New Roman" w:cs="Times New Roman"/>
        </w:rPr>
        <w:t>об ошибке «не удалось сохранить выбор»</w:t>
      </w:r>
    </w:p>
    <w:p w14:paraId="38C63586" w14:textId="08E92661" w:rsidR="00272973" w:rsidRDefault="00272973" w:rsidP="00272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3.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.2 Система логирует ошибку</w:t>
      </w:r>
    </w:p>
    <w:p w14:paraId="27003477" w14:textId="7703D7D1" w:rsidR="00272973" w:rsidRDefault="00272973" w:rsidP="00272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3.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.3 Система предлагает кнопки: </w:t>
      </w:r>
    </w:p>
    <w:p w14:paraId="4DE98A74" w14:textId="7C901EF2" w:rsidR="00272973" w:rsidRPr="00272973" w:rsidRDefault="00272973" w:rsidP="00272973">
      <w:pPr>
        <w:pStyle w:val="a8"/>
        <w:numPr>
          <w:ilvl w:val="0"/>
          <w:numId w:val="18"/>
        </w:numPr>
        <w:rPr>
          <w:rFonts w:ascii="Times New Roman" w:hAnsi="Times New Roman" w:cs="Times New Roman"/>
        </w:rPr>
      </w:pPr>
      <w:r w:rsidRPr="00272973">
        <w:rPr>
          <w:rFonts w:ascii="Times New Roman" w:hAnsi="Times New Roman" w:cs="Times New Roman"/>
        </w:rPr>
        <w:t xml:space="preserve">«повторить попытку» – система повторяет попытку сохранить идентификатор услуги, возврат к шагу </w:t>
      </w:r>
      <w:r>
        <w:rPr>
          <w:rFonts w:ascii="Times New Roman" w:hAnsi="Times New Roman" w:cs="Times New Roman"/>
        </w:rPr>
        <w:t>3</w:t>
      </w:r>
      <w:r w:rsidRPr="00272973">
        <w:rPr>
          <w:rFonts w:ascii="Times New Roman" w:hAnsi="Times New Roman" w:cs="Times New Roman"/>
        </w:rPr>
        <w:t xml:space="preserve"> </w:t>
      </w:r>
      <w:r w:rsidRPr="00272973">
        <w:rPr>
          <w:rFonts w:ascii="Times New Roman" w:hAnsi="Times New Roman" w:cs="Times New Roman"/>
          <w:lang w:val="en-US"/>
        </w:rPr>
        <w:t>UC</w:t>
      </w:r>
      <w:r w:rsidRPr="0027297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7</w:t>
      </w:r>
    </w:p>
    <w:p w14:paraId="380FCDE8" w14:textId="33540206" w:rsidR="00FE322B" w:rsidRPr="00272973" w:rsidRDefault="00272973" w:rsidP="00272973">
      <w:pPr>
        <w:pStyle w:val="a8"/>
        <w:numPr>
          <w:ilvl w:val="0"/>
          <w:numId w:val="18"/>
        </w:numPr>
        <w:rPr>
          <w:rFonts w:ascii="Times New Roman" w:hAnsi="Times New Roman" w:cs="Times New Roman"/>
        </w:rPr>
      </w:pPr>
      <w:r w:rsidRPr="00272973">
        <w:rPr>
          <w:rFonts w:ascii="Times New Roman" w:hAnsi="Times New Roman" w:cs="Times New Roman"/>
        </w:rPr>
        <w:t xml:space="preserve">«вернуться назад» – система отображает экран с выбором </w:t>
      </w:r>
      <w:r>
        <w:rPr>
          <w:rFonts w:ascii="Times New Roman" w:hAnsi="Times New Roman" w:cs="Times New Roman"/>
        </w:rPr>
        <w:t>дополнительных</w:t>
      </w:r>
      <w:r w:rsidRPr="00272973">
        <w:rPr>
          <w:rFonts w:ascii="Times New Roman" w:hAnsi="Times New Roman" w:cs="Times New Roman"/>
        </w:rPr>
        <w:t xml:space="preserve"> слуг, возврат к шагу 1 </w:t>
      </w:r>
      <w:r w:rsidRPr="00272973">
        <w:rPr>
          <w:rFonts w:ascii="Times New Roman" w:hAnsi="Times New Roman" w:cs="Times New Roman"/>
          <w:lang w:val="en-US"/>
        </w:rPr>
        <w:t>UC</w:t>
      </w:r>
      <w:r w:rsidRPr="0027297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7</w:t>
      </w:r>
    </w:p>
    <w:sectPr w:rsidR="00FE322B" w:rsidRPr="002729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3AC"/>
    <w:multiLevelType w:val="multilevel"/>
    <w:tmpl w:val="04190025"/>
    <w:styleLink w:val="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5745C6B"/>
    <w:multiLevelType w:val="hybridMultilevel"/>
    <w:tmpl w:val="5DCCF292"/>
    <w:lvl w:ilvl="0" w:tplc="8CA4FBAC">
      <w:start w:val="1"/>
      <w:numFmt w:val="decimal"/>
      <w:lvlText w:val="%1."/>
      <w:lvlJc w:val="left"/>
      <w:pPr>
        <w:ind w:left="607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6449" w:hanging="360"/>
      </w:pPr>
    </w:lvl>
    <w:lvl w:ilvl="2" w:tplc="0419001B" w:tentative="1">
      <w:start w:val="1"/>
      <w:numFmt w:val="lowerRoman"/>
      <w:lvlText w:val="%3."/>
      <w:lvlJc w:val="right"/>
      <w:pPr>
        <w:ind w:left="7169" w:hanging="180"/>
      </w:pPr>
    </w:lvl>
    <w:lvl w:ilvl="3" w:tplc="0419000F" w:tentative="1">
      <w:start w:val="1"/>
      <w:numFmt w:val="decimal"/>
      <w:lvlText w:val="%4."/>
      <w:lvlJc w:val="left"/>
      <w:pPr>
        <w:ind w:left="7889" w:hanging="360"/>
      </w:pPr>
    </w:lvl>
    <w:lvl w:ilvl="4" w:tplc="04190019" w:tentative="1">
      <w:start w:val="1"/>
      <w:numFmt w:val="lowerLetter"/>
      <w:lvlText w:val="%5."/>
      <w:lvlJc w:val="left"/>
      <w:pPr>
        <w:ind w:left="8609" w:hanging="360"/>
      </w:pPr>
    </w:lvl>
    <w:lvl w:ilvl="5" w:tplc="0419001B" w:tentative="1">
      <w:start w:val="1"/>
      <w:numFmt w:val="lowerRoman"/>
      <w:lvlText w:val="%6."/>
      <w:lvlJc w:val="right"/>
      <w:pPr>
        <w:ind w:left="9329" w:hanging="180"/>
      </w:pPr>
    </w:lvl>
    <w:lvl w:ilvl="6" w:tplc="0419000F" w:tentative="1">
      <w:start w:val="1"/>
      <w:numFmt w:val="decimal"/>
      <w:lvlText w:val="%7."/>
      <w:lvlJc w:val="left"/>
      <w:pPr>
        <w:ind w:left="10049" w:hanging="360"/>
      </w:pPr>
    </w:lvl>
    <w:lvl w:ilvl="7" w:tplc="04190019" w:tentative="1">
      <w:start w:val="1"/>
      <w:numFmt w:val="lowerLetter"/>
      <w:lvlText w:val="%8."/>
      <w:lvlJc w:val="left"/>
      <w:pPr>
        <w:ind w:left="10769" w:hanging="360"/>
      </w:pPr>
    </w:lvl>
    <w:lvl w:ilvl="8" w:tplc="0419001B" w:tentative="1">
      <w:start w:val="1"/>
      <w:numFmt w:val="lowerRoman"/>
      <w:lvlText w:val="%9."/>
      <w:lvlJc w:val="right"/>
      <w:pPr>
        <w:ind w:left="11489" w:hanging="180"/>
      </w:pPr>
    </w:lvl>
  </w:abstractNum>
  <w:abstractNum w:abstractNumId="2" w15:restartNumberingAfterBreak="0">
    <w:nsid w:val="1B636D01"/>
    <w:multiLevelType w:val="hybridMultilevel"/>
    <w:tmpl w:val="4E3A84CA"/>
    <w:lvl w:ilvl="0" w:tplc="FFFFFFFF">
      <w:start w:val="1"/>
      <w:numFmt w:val="decimal"/>
      <w:lvlText w:val="%1."/>
      <w:lvlJc w:val="left"/>
      <w:pPr>
        <w:ind w:left="1782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76565"/>
    <w:multiLevelType w:val="hybridMultilevel"/>
    <w:tmpl w:val="4C328650"/>
    <w:lvl w:ilvl="0" w:tplc="FFFFFFFF">
      <w:start w:val="1"/>
      <w:numFmt w:val="decimal"/>
      <w:lvlText w:val="%1."/>
      <w:lvlJc w:val="left"/>
      <w:pPr>
        <w:ind w:left="178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4" w15:restartNumberingAfterBreak="0">
    <w:nsid w:val="21851F6D"/>
    <w:multiLevelType w:val="hybridMultilevel"/>
    <w:tmpl w:val="807A279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8836551"/>
    <w:multiLevelType w:val="hybridMultilevel"/>
    <w:tmpl w:val="4C328650"/>
    <w:lvl w:ilvl="0" w:tplc="8CA4FBAC">
      <w:start w:val="1"/>
      <w:numFmt w:val="decimal"/>
      <w:lvlText w:val="%1."/>
      <w:lvlJc w:val="left"/>
      <w:pPr>
        <w:ind w:left="1782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6" w15:restartNumberingAfterBreak="0">
    <w:nsid w:val="2F82378F"/>
    <w:multiLevelType w:val="hybridMultilevel"/>
    <w:tmpl w:val="4E3A84CA"/>
    <w:lvl w:ilvl="0" w:tplc="FFFFFFFF">
      <w:start w:val="1"/>
      <w:numFmt w:val="decimal"/>
      <w:lvlText w:val="%1."/>
      <w:lvlJc w:val="left"/>
      <w:pPr>
        <w:ind w:left="1782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07ED0"/>
    <w:multiLevelType w:val="hybridMultilevel"/>
    <w:tmpl w:val="8D129702"/>
    <w:lvl w:ilvl="0" w:tplc="B39E583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A6643"/>
    <w:multiLevelType w:val="hybridMultilevel"/>
    <w:tmpl w:val="C272278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00005CB"/>
    <w:multiLevelType w:val="hybridMultilevel"/>
    <w:tmpl w:val="601C7CD2"/>
    <w:lvl w:ilvl="0" w:tplc="FFFFFFFF">
      <w:start w:val="1"/>
      <w:numFmt w:val="decimal"/>
      <w:lvlText w:val="%1."/>
      <w:lvlJc w:val="left"/>
      <w:pPr>
        <w:ind w:left="178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0" w15:restartNumberingAfterBreak="0">
    <w:nsid w:val="405C570A"/>
    <w:multiLevelType w:val="hybridMultilevel"/>
    <w:tmpl w:val="A42EFD4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1F637A4"/>
    <w:multiLevelType w:val="hybridMultilevel"/>
    <w:tmpl w:val="47669486"/>
    <w:lvl w:ilvl="0" w:tplc="FFFFFFFF">
      <w:start w:val="1"/>
      <w:numFmt w:val="decimal"/>
      <w:lvlText w:val="%1."/>
      <w:lvlJc w:val="left"/>
      <w:pPr>
        <w:ind w:left="178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4CF5062D"/>
    <w:multiLevelType w:val="hybridMultilevel"/>
    <w:tmpl w:val="4E3A84CA"/>
    <w:lvl w:ilvl="0" w:tplc="FFFFFFFF">
      <w:start w:val="1"/>
      <w:numFmt w:val="decimal"/>
      <w:lvlText w:val="%1."/>
      <w:lvlJc w:val="left"/>
      <w:pPr>
        <w:ind w:left="1782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053647"/>
    <w:multiLevelType w:val="hybridMultilevel"/>
    <w:tmpl w:val="F6245746"/>
    <w:lvl w:ilvl="0" w:tplc="8CA4FBAC">
      <w:start w:val="1"/>
      <w:numFmt w:val="decimal"/>
      <w:lvlText w:val="%1."/>
      <w:lvlJc w:val="left"/>
      <w:pPr>
        <w:ind w:left="1782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4" w15:restartNumberingAfterBreak="0">
    <w:nsid w:val="5A357432"/>
    <w:multiLevelType w:val="hybridMultilevel"/>
    <w:tmpl w:val="F6301BA6"/>
    <w:lvl w:ilvl="0" w:tplc="8CA4FBAC">
      <w:start w:val="1"/>
      <w:numFmt w:val="decimal"/>
      <w:lvlText w:val="%1."/>
      <w:lvlJc w:val="left"/>
      <w:pPr>
        <w:ind w:left="3948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625D5BF7"/>
    <w:multiLevelType w:val="hybridMultilevel"/>
    <w:tmpl w:val="93083F4A"/>
    <w:lvl w:ilvl="0" w:tplc="8CA4FBAC">
      <w:start w:val="1"/>
      <w:numFmt w:val="decimal"/>
      <w:lvlText w:val="%1."/>
      <w:lvlJc w:val="left"/>
      <w:pPr>
        <w:ind w:left="1068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74774BF5"/>
    <w:multiLevelType w:val="hybridMultilevel"/>
    <w:tmpl w:val="977CDE9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4DD16EC"/>
    <w:multiLevelType w:val="hybridMultilevel"/>
    <w:tmpl w:val="47669486"/>
    <w:lvl w:ilvl="0" w:tplc="8CA4FBAC">
      <w:start w:val="1"/>
      <w:numFmt w:val="decimal"/>
      <w:lvlText w:val="%1."/>
      <w:lvlJc w:val="left"/>
      <w:pPr>
        <w:ind w:left="1782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8" w15:restartNumberingAfterBreak="0">
    <w:nsid w:val="79BB6003"/>
    <w:multiLevelType w:val="hybridMultilevel"/>
    <w:tmpl w:val="601C7CD2"/>
    <w:lvl w:ilvl="0" w:tplc="8CA4FBAC">
      <w:start w:val="1"/>
      <w:numFmt w:val="decimal"/>
      <w:lvlText w:val="%1."/>
      <w:lvlJc w:val="left"/>
      <w:pPr>
        <w:ind w:left="1782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9" w15:restartNumberingAfterBreak="0">
    <w:nsid w:val="7E491B3A"/>
    <w:multiLevelType w:val="hybridMultilevel"/>
    <w:tmpl w:val="7930C530"/>
    <w:lvl w:ilvl="0" w:tplc="8CA4FBAC">
      <w:start w:val="1"/>
      <w:numFmt w:val="decimal"/>
      <w:lvlText w:val="%1."/>
      <w:lvlJc w:val="left"/>
      <w:pPr>
        <w:ind w:left="5363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5735" w:hanging="360"/>
      </w:pPr>
    </w:lvl>
    <w:lvl w:ilvl="2" w:tplc="0419001B" w:tentative="1">
      <w:start w:val="1"/>
      <w:numFmt w:val="lowerRoman"/>
      <w:lvlText w:val="%3."/>
      <w:lvlJc w:val="right"/>
      <w:pPr>
        <w:ind w:left="6455" w:hanging="180"/>
      </w:pPr>
    </w:lvl>
    <w:lvl w:ilvl="3" w:tplc="0419000F" w:tentative="1">
      <w:start w:val="1"/>
      <w:numFmt w:val="decimal"/>
      <w:lvlText w:val="%4."/>
      <w:lvlJc w:val="left"/>
      <w:pPr>
        <w:ind w:left="7175" w:hanging="360"/>
      </w:pPr>
    </w:lvl>
    <w:lvl w:ilvl="4" w:tplc="04190019" w:tentative="1">
      <w:start w:val="1"/>
      <w:numFmt w:val="lowerLetter"/>
      <w:lvlText w:val="%5."/>
      <w:lvlJc w:val="left"/>
      <w:pPr>
        <w:ind w:left="7895" w:hanging="360"/>
      </w:pPr>
    </w:lvl>
    <w:lvl w:ilvl="5" w:tplc="0419001B" w:tentative="1">
      <w:start w:val="1"/>
      <w:numFmt w:val="lowerRoman"/>
      <w:lvlText w:val="%6."/>
      <w:lvlJc w:val="right"/>
      <w:pPr>
        <w:ind w:left="8615" w:hanging="180"/>
      </w:pPr>
    </w:lvl>
    <w:lvl w:ilvl="6" w:tplc="0419000F" w:tentative="1">
      <w:start w:val="1"/>
      <w:numFmt w:val="decimal"/>
      <w:lvlText w:val="%7."/>
      <w:lvlJc w:val="left"/>
      <w:pPr>
        <w:ind w:left="9335" w:hanging="360"/>
      </w:pPr>
    </w:lvl>
    <w:lvl w:ilvl="7" w:tplc="04190019" w:tentative="1">
      <w:start w:val="1"/>
      <w:numFmt w:val="lowerLetter"/>
      <w:lvlText w:val="%8."/>
      <w:lvlJc w:val="left"/>
      <w:pPr>
        <w:ind w:left="10055" w:hanging="360"/>
      </w:pPr>
    </w:lvl>
    <w:lvl w:ilvl="8" w:tplc="0419001B" w:tentative="1">
      <w:start w:val="1"/>
      <w:numFmt w:val="lowerRoman"/>
      <w:lvlText w:val="%9."/>
      <w:lvlJc w:val="right"/>
      <w:pPr>
        <w:ind w:left="10775" w:hanging="180"/>
      </w:pPr>
    </w:lvl>
  </w:abstractNum>
  <w:abstractNum w:abstractNumId="20" w15:restartNumberingAfterBreak="0">
    <w:nsid w:val="7E4E5383"/>
    <w:multiLevelType w:val="hybridMultilevel"/>
    <w:tmpl w:val="11D0AE4E"/>
    <w:lvl w:ilvl="0" w:tplc="8CA4FBAC">
      <w:start w:val="1"/>
      <w:numFmt w:val="decimal"/>
      <w:lvlText w:val="%1."/>
      <w:lvlJc w:val="left"/>
      <w:pPr>
        <w:ind w:left="1068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875868">
    <w:abstractNumId w:val="7"/>
  </w:num>
  <w:num w:numId="2" w16cid:durableId="764880022">
    <w:abstractNumId w:val="0"/>
  </w:num>
  <w:num w:numId="3" w16cid:durableId="1793014803">
    <w:abstractNumId w:val="15"/>
  </w:num>
  <w:num w:numId="4" w16cid:durableId="100029500">
    <w:abstractNumId w:val="13"/>
  </w:num>
  <w:num w:numId="5" w16cid:durableId="96950320">
    <w:abstractNumId w:val="17"/>
  </w:num>
  <w:num w:numId="6" w16cid:durableId="287319179">
    <w:abstractNumId w:val="5"/>
  </w:num>
  <w:num w:numId="7" w16cid:durableId="1952587270">
    <w:abstractNumId w:val="18"/>
  </w:num>
  <w:num w:numId="8" w16cid:durableId="699086457">
    <w:abstractNumId w:val="1"/>
  </w:num>
  <w:num w:numId="9" w16cid:durableId="69348850">
    <w:abstractNumId w:val="14"/>
  </w:num>
  <w:num w:numId="10" w16cid:durableId="662323280">
    <w:abstractNumId w:val="19"/>
  </w:num>
  <w:num w:numId="11" w16cid:durableId="444420701">
    <w:abstractNumId w:val="20"/>
  </w:num>
  <w:num w:numId="12" w16cid:durableId="269511770">
    <w:abstractNumId w:val="3"/>
  </w:num>
  <w:num w:numId="13" w16cid:durableId="2039696379">
    <w:abstractNumId w:val="6"/>
  </w:num>
  <w:num w:numId="14" w16cid:durableId="736436554">
    <w:abstractNumId w:val="12"/>
  </w:num>
  <w:num w:numId="15" w16cid:durableId="1628659742">
    <w:abstractNumId w:val="9"/>
  </w:num>
  <w:num w:numId="16" w16cid:durableId="1548368697">
    <w:abstractNumId w:val="11"/>
  </w:num>
  <w:num w:numId="17" w16cid:durableId="152379774">
    <w:abstractNumId w:val="2"/>
  </w:num>
  <w:num w:numId="18" w16cid:durableId="2054111876">
    <w:abstractNumId w:val="16"/>
  </w:num>
  <w:num w:numId="19" w16cid:durableId="1148321959">
    <w:abstractNumId w:val="8"/>
  </w:num>
  <w:num w:numId="20" w16cid:durableId="1052657829">
    <w:abstractNumId w:val="4"/>
  </w:num>
  <w:num w:numId="21" w16cid:durableId="7732867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3D"/>
    <w:rsid w:val="00002319"/>
    <w:rsid w:val="0004239F"/>
    <w:rsid w:val="000773E5"/>
    <w:rsid w:val="00092B3B"/>
    <w:rsid w:val="000F52DE"/>
    <w:rsid w:val="00120365"/>
    <w:rsid w:val="00140F8F"/>
    <w:rsid w:val="00182ABE"/>
    <w:rsid w:val="001872B1"/>
    <w:rsid w:val="001F32D7"/>
    <w:rsid w:val="001F6B5B"/>
    <w:rsid w:val="00231515"/>
    <w:rsid w:val="00272973"/>
    <w:rsid w:val="002C4EC2"/>
    <w:rsid w:val="002D25BE"/>
    <w:rsid w:val="003E5421"/>
    <w:rsid w:val="004A4345"/>
    <w:rsid w:val="004E065D"/>
    <w:rsid w:val="005428C9"/>
    <w:rsid w:val="0056564E"/>
    <w:rsid w:val="00580B7A"/>
    <w:rsid w:val="005B3D54"/>
    <w:rsid w:val="005B6831"/>
    <w:rsid w:val="005E4EEE"/>
    <w:rsid w:val="005F342F"/>
    <w:rsid w:val="00642338"/>
    <w:rsid w:val="006461B0"/>
    <w:rsid w:val="00652807"/>
    <w:rsid w:val="00653969"/>
    <w:rsid w:val="006C33B7"/>
    <w:rsid w:val="006D09B0"/>
    <w:rsid w:val="00754D58"/>
    <w:rsid w:val="007A6CFE"/>
    <w:rsid w:val="00815225"/>
    <w:rsid w:val="00892C12"/>
    <w:rsid w:val="00902696"/>
    <w:rsid w:val="009C446A"/>
    <w:rsid w:val="009C4DE6"/>
    <w:rsid w:val="009F0011"/>
    <w:rsid w:val="00A60690"/>
    <w:rsid w:val="00A6453C"/>
    <w:rsid w:val="00A851A9"/>
    <w:rsid w:val="00A8568B"/>
    <w:rsid w:val="00A9790D"/>
    <w:rsid w:val="00AA6B59"/>
    <w:rsid w:val="00AC41FB"/>
    <w:rsid w:val="00AF11C8"/>
    <w:rsid w:val="00B40094"/>
    <w:rsid w:val="00B45946"/>
    <w:rsid w:val="00B65DC5"/>
    <w:rsid w:val="00B667A8"/>
    <w:rsid w:val="00B72F7D"/>
    <w:rsid w:val="00B739EF"/>
    <w:rsid w:val="00B902FA"/>
    <w:rsid w:val="00B9783A"/>
    <w:rsid w:val="00BA1F2C"/>
    <w:rsid w:val="00C97BCB"/>
    <w:rsid w:val="00CC4A57"/>
    <w:rsid w:val="00CD4D3F"/>
    <w:rsid w:val="00CE3B95"/>
    <w:rsid w:val="00D90BFF"/>
    <w:rsid w:val="00DA3D16"/>
    <w:rsid w:val="00DF643D"/>
    <w:rsid w:val="00E23F0B"/>
    <w:rsid w:val="00E76F0D"/>
    <w:rsid w:val="00F50733"/>
    <w:rsid w:val="00F604FD"/>
    <w:rsid w:val="00F67540"/>
    <w:rsid w:val="00FD773E"/>
    <w:rsid w:val="00FE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6BB69"/>
  <w15:chartTrackingRefBased/>
  <w15:docId w15:val="{6CF79B6E-F9F9-2348-A266-E78BE8CD2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872B1"/>
  </w:style>
  <w:style w:type="paragraph" w:styleId="1">
    <w:name w:val="heading 1"/>
    <w:basedOn w:val="a0"/>
    <w:next w:val="a0"/>
    <w:link w:val="10"/>
    <w:uiPriority w:val="9"/>
    <w:qFormat/>
    <w:rsid w:val="00187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87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87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87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87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87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87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87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87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87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87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87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872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872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872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872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872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872B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87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87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87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87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87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872B1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872B1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872B1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87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872B1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1872B1"/>
    <w:rPr>
      <w:b/>
      <w:bCs/>
      <w:smallCaps/>
      <w:color w:val="0F4761" w:themeColor="accent1" w:themeShade="BF"/>
      <w:spacing w:val="5"/>
    </w:rPr>
  </w:style>
  <w:style w:type="numbering" w:customStyle="1" w:styleId="a">
    <w:name w:val="альтернативный сценарий"/>
    <w:uiPriority w:val="99"/>
    <w:rsid w:val="001872B1"/>
    <w:pPr>
      <w:numPr>
        <w:numId w:val="2"/>
      </w:numPr>
    </w:pPr>
  </w:style>
  <w:style w:type="paragraph" w:styleId="ad">
    <w:name w:val="Revision"/>
    <w:hidden/>
    <w:uiPriority w:val="99"/>
    <w:semiHidden/>
    <w:rsid w:val="00AF11C8"/>
    <w:pPr>
      <w:spacing w:after="0" w:line="240" w:lineRule="auto"/>
    </w:pPr>
  </w:style>
  <w:style w:type="character" w:styleId="ae">
    <w:name w:val="Placeholder Text"/>
    <w:basedOn w:val="a1"/>
    <w:uiPriority w:val="99"/>
    <w:semiHidden/>
    <w:rsid w:val="009C44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na/s21_bsa/BSA08_UseCase.ID_1361452-1/src/ex02_barb_UC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6DCA48-1A93-974C-BFAC-E5586BFCD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ex02_barb_UC.dotx</Template>
  <TotalTime>2</TotalTime>
  <Pages>12</Pages>
  <Words>1775</Words>
  <Characters>10120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Русакова Анна Васильевна</cp:lastModifiedBy>
  <cp:revision>2</cp:revision>
  <dcterms:created xsi:type="dcterms:W3CDTF">2025-08-29T12:52:00Z</dcterms:created>
  <dcterms:modified xsi:type="dcterms:W3CDTF">2025-08-29T12:52:00Z</dcterms:modified>
</cp:coreProperties>
</file>